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C44533" w14:textId="23FC9B4D" w:rsidR="00E516E0" w:rsidRDefault="00C9270B" w:rsidP="00D17A37">
      <w:r>
        <w:rPr>
          <w:noProof/>
          <w:lang w:eastAsia="fr-FR"/>
        </w:rPr>
        <w:drawing>
          <wp:anchor distT="0" distB="0" distL="114300" distR="114300" simplePos="0" relativeHeight="251653632" behindDoc="1" locked="1" layoutInCell="1" allowOverlap="1" wp14:anchorId="34C3ACF8" wp14:editId="30A3600C">
            <wp:simplePos x="0" y="0"/>
            <wp:positionH relativeFrom="page">
              <wp:posOffset>716280</wp:posOffset>
            </wp:positionH>
            <wp:positionV relativeFrom="page">
              <wp:posOffset>716280</wp:posOffset>
            </wp:positionV>
            <wp:extent cx="6119495" cy="611949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0 copie.jpg"/>
                    <pic:cNvPicPr>
                      <a:picLocks noChangeAspect="1" noChangeArrowheads="1"/>
                    </pic:cNvPicPr>
                  </pic:nvPicPr>
                  <pic:blipFill>
                    <a:blip r:embed="rId11"/>
                    <a:stretch>
                      <a:fillRect/>
                    </a:stretch>
                  </pic:blipFill>
                  <pic:spPr bwMode="auto">
                    <a:xfrm>
                      <a:off x="0" y="0"/>
                      <a:ext cx="6119495" cy="6119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9F9AE8" w14:textId="77777777" w:rsidR="00C9270B" w:rsidRDefault="00C9270B" w:rsidP="004250B8"/>
    <w:tbl>
      <w:tblPr>
        <w:tblStyle w:val="TABLEAUDELACOUVERTURE"/>
        <w:tblpPr w:vertAnchor="page" w:horzAnchor="page" w:tblpX="1135" w:tblpY="5955"/>
        <w:tblOverlap w:val="never"/>
        <w:tblW w:w="4820" w:type="dxa"/>
        <w:tblLook w:val="04A0" w:firstRow="1" w:lastRow="0" w:firstColumn="1" w:lastColumn="0" w:noHBand="0" w:noVBand="1"/>
      </w:tblPr>
      <w:tblGrid>
        <w:gridCol w:w="4820"/>
      </w:tblGrid>
      <w:tr w:rsidR="00412AC1" w14:paraId="68150B77" w14:textId="77777777" w:rsidTr="00780202">
        <w:trPr>
          <w:trHeight w:hRule="exact" w:val="4820"/>
        </w:trPr>
        <w:tc>
          <w:tcPr>
            <w:tcW w:w="9778" w:type="dxa"/>
          </w:tcPr>
          <w:p w14:paraId="0E0686FB" w14:textId="77777777" w:rsidR="00D54B28" w:rsidRDefault="008F46EC" w:rsidP="00780202">
            <w:pPr>
              <w:pStyle w:val="TITREDUDOCUMENT"/>
            </w:pPr>
            <w:r>
              <w:t>projet programmation orientee objet</w:t>
            </w:r>
          </w:p>
          <w:p w14:paraId="2B7516B7" w14:textId="77777777" w:rsidR="00D54B28" w:rsidRDefault="008F46EC" w:rsidP="00780202">
            <w:pPr>
              <w:pStyle w:val="SOUS-TITREDUDOCUMENT"/>
            </w:pPr>
            <w:r>
              <w:t>EI A2 informatique</w:t>
            </w:r>
          </w:p>
          <w:p w14:paraId="45F5218D" w14:textId="77777777" w:rsidR="00412AC1" w:rsidRDefault="00D45518" w:rsidP="00B078E3">
            <w:pPr>
              <w:pStyle w:val="DATEDUDOCUMENT"/>
            </w:pPr>
            <w:r>
              <w:t>18/11</w:t>
            </w:r>
            <w:r w:rsidR="002C1028">
              <w:t>/2020</w:t>
            </w:r>
          </w:p>
        </w:tc>
      </w:tr>
    </w:tbl>
    <w:p w14:paraId="0A65CDFE" w14:textId="55C8ADDB" w:rsidR="00C9270B" w:rsidRDefault="00C9270B" w:rsidP="004250B8"/>
    <w:p w14:paraId="7E9C431D" w14:textId="2567071C" w:rsidR="00C9270B" w:rsidRDefault="00163078" w:rsidP="0081097B">
      <w:pPr>
        <w:pStyle w:val="Sautdepage"/>
      </w:pPr>
      <w:r>
        <w:rPr>
          <w:noProof/>
          <w:lang w:eastAsia="fr-FR"/>
        </w:rPr>
        <w:lastRenderedPageBreak/>
        <mc:AlternateContent>
          <mc:Choice Requires="wps">
            <w:drawing>
              <wp:anchor distT="0" distB="0" distL="114300" distR="114300" simplePos="0" relativeHeight="251659264" behindDoc="0" locked="0" layoutInCell="1" allowOverlap="1" wp14:anchorId="7C887D3B" wp14:editId="59CF7006">
                <wp:simplePos x="0" y="0"/>
                <wp:positionH relativeFrom="margin">
                  <wp:align>center</wp:align>
                </wp:positionH>
                <wp:positionV relativeFrom="paragraph">
                  <wp:posOffset>-7620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183A611" w14:textId="73AFDECB" w:rsidR="00145D37" w:rsidRDefault="00145D37" w:rsidP="00163078">
                            <w:pPr>
                              <w:pStyle w:val="Sautdepage"/>
                              <w:jc w:val="cente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EI A2 MININF PROJET POO</w:t>
                            </w:r>
                          </w:p>
                          <w:p w14:paraId="6A9C7782" w14:textId="510C3DFA" w:rsidR="00145D37" w:rsidRPr="00163078" w:rsidRDefault="00145D37" w:rsidP="0016307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C887D3B" id="_x0000_t202" coordsize="21600,21600" o:spt="202" path="m,l,21600r21600,l21600,xe">
                <v:stroke joinstyle="miter"/>
                <v:path gradientshapeok="t" o:connecttype="rect"/>
              </v:shapetype>
              <v:shape id="Zone de texte 1" o:spid="_x0000_s1026" type="#_x0000_t202" style="position:absolute;margin-left:0;margin-top:-.6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" filled="f" stroked="f">
                <v:textbox style="mso-fit-shape-to-text:t">
                  <w:txbxContent>
                    <w:p w14:paraId="3183A611" w14:textId="73AFDECB" w:rsidR="00145D37" w:rsidRDefault="00145D37" w:rsidP="00163078">
                      <w:pPr>
                        <w:pStyle w:val="Sautdepage"/>
                        <w:jc w:val="cente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EI A2 MININF PROJET POO</w:t>
                      </w:r>
                    </w:p>
                    <w:p w14:paraId="6A9C7782" w14:textId="510C3DFA" w:rsidR="00145D37" w:rsidRPr="00163078" w:rsidRDefault="00145D37" w:rsidP="00163078"/>
                  </w:txbxContent>
                </v:textbox>
                <w10:wrap anchorx="margin"/>
              </v:shape>
            </w:pict>
          </mc:Fallback>
        </mc:AlternateContent>
      </w:r>
    </w:p>
    <w:p w14:paraId="4BC7B86E" w14:textId="77777777" w:rsidR="00C9270B" w:rsidRDefault="00C9270B" w:rsidP="00C9270B"/>
    <w:p w14:paraId="47FB2868" w14:textId="77777777" w:rsidR="002D4C26" w:rsidRDefault="002D4C26" w:rsidP="00C9270B"/>
    <w:p w14:paraId="0949EC76" w14:textId="267EB504" w:rsidR="002D4C26" w:rsidRDefault="002D4C26" w:rsidP="00C9270B"/>
    <w:p w14:paraId="65F30E87" w14:textId="5C18D8C0" w:rsidR="00163078" w:rsidRDefault="00163078" w:rsidP="00C9270B"/>
    <w:p w14:paraId="4040296C" w14:textId="7407386F" w:rsidR="00163078" w:rsidRDefault="00163078" w:rsidP="00C9270B"/>
    <w:p w14:paraId="540CE35F" w14:textId="46768045" w:rsidR="00163078" w:rsidRDefault="00163078" w:rsidP="00C9270B">
      <w:pPr>
        <w:sectPr w:rsidR="00163078" w:rsidSect="00D17EFE">
          <w:headerReference w:type="first" r:id="rId12"/>
          <w:footerReference w:type="first" r:id="rId13"/>
          <w:footnotePr>
            <w:numRestart w:val="eachPage"/>
          </w:footnotePr>
          <w:pgSz w:w="11906" w:h="16838" w:code="9"/>
          <w:pgMar w:top="1134" w:right="1134" w:bottom="1588" w:left="1134" w:header="567" w:footer="369" w:gutter="0"/>
          <w:cols w:space="708"/>
          <w:titlePg/>
          <w:docGrid w:linePitch="360"/>
        </w:sectPr>
      </w:pPr>
      <w:r>
        <w:rPr>
          <w:noProof/>
          <w:lang w:eastAsia="fr-FR"/>
        </w:rPr>
        <w:drawing>
          <wp:anchor distT="0" distB="0" distL="114300" distR="114300" simplePos="0" relativeHeight="251660288" behindDoc="0" locked="0" layoutInCell="1" allowOverlap="1" wp14:anchorId="135BEBBF" wp14:editId="24527B0F">
            <wp:simplePos x="0" y="0"/>
            <wp:positionH relativeFrom="margin">
              <wp:align>center</wp:align>
            </wp:positionH>
            <wp:positionV relativeFrom="paragraph">
              <wp:posOffset>1635760</wp:posOffset>
            </wp:positionV>
            <wp:extent cx="5486400" cy="3200400"/>
            <wp:effectExtent l="0" t="19050" r="0" b="38100"/>
            <wp:wrapNone/>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p>
    <w:p w14:paraId="633620F0" w14:textId="33A3E79D" w:rsidR="00F34281" w:rsidRDefault="004B7B7F">
      <w:pPr>
        <w:pStyle w:val="TM1"/>
        <w:rPr>
          <w:rFonts w:eastAsiaTheme="minorEastAsia"/>
          <w:b w:val="0"/>
          <w:caps w:val="0"/>
          <w:noProof/>
          <w:color w:val="auto"/>
          <w:lang w:eastAsia="fr-FR"/>
        </w:rPr>
      </w:pPr>
      <w:r>
        <w:lastRenderedPageBreak/>
        <w:fldChar w:fldCharType="begin"/>
      </w:r>
      <w:r>
        <w:instrText xml:space="preserve"> TOC \o "1-</w:instrText>
      </w:r>
      <w:r w:rsidR="00051163">
        <w:instrText>6</w:instrText>
      </w:r>
      <w:r>
        <w:instrText xml:space="preserve">" \h \z \u </w:instrText>
      </w:r>
      <w:r>
        <w:fldChar w:fldCharType="separate"/>
      </w:r>
      <w:hyperlink w:anchor="_Toc54346007" w:history="1">
        <w:r w:rsidR="00F34281" w:rsidRPr="00B3069F">
          <w:rPr>
            <w:rStyle w:val="Lienhypertexte"/>
            <w:noProof/>
          </w:rPr>
          <w:t>1</w:t>
        </w:r>
        <w:r w:rsidR="00F34281">
          <w:rPr>
            <w:rFonts w:eastAsiaTheme="minorEastAsia"/>
            <w:b w:val="0"/>
            <w:caps w:val="0"/>
            <w:noProof/>
            <w:color w:val="auto"/>
            <w:lang w:eastAsia="fr-FR"/>
          </w:rPr>
          <w:tab/>
        </w:r>
        <w:r w:rsidR="00F34281" w:rsidRPr="00B3069F">
          <w:rPr>
            <w:rStyle w:val="Lienhypertexte"/>
            <w:noProof/>
          </w:rPr>
          <w:t>caractéristiques globales du projet</w:t>
        </w:r>
        <w:r w:rsidR="00F34281">
          <w:rPr>
            <w:noProof/>
            <w:webHidden/>
          </w:rPr>
          <w:tab/>
        </w:r>
        <w:r w:rsidR="00F34281">
          <w:rPr>
            <w:noProof/>
            <w:webHidden/>
          </w:rPr>
          <w:fldChar w:fldCharType="begin"/>
        </w:r>
        <w:r w:rsidR="00F34281">
          <w:rPr>
            <w:noProof/>
            <w:webHidden/>
          </w:rPr>
          <w:instrText xml:space="preserve"> PAGEREF _Toc54346007 \h </w:instrText>
        </w:r>
        <w:r w:rsidR="00F34281">
          <w:rPr>
            <w:noProof/>
            <w:webHidden/>
          </w:rPr>
        </w:r>
        <w:r w:rsidR="00F34281">
          <w:rPr>
            <w:noProof/>
            <w:webHidden/>
          </w:rPr>
          <w:fldChar w:fldCharType="separate"/>
        </w:r>
        <w:r w:rsidR="00D70C82">
          <w:rPr>
            <w:noProof/>
            <w:webHidden/>
          </w:rPr>
          <w:t>5</w:t>
        </w:r>
        <w:r w:rsidR="00F34281">
          <w:rPr>
            <w:noProof/>
            <w:webHidden/>
          </w:rPr>
          <w:fldChar w:fldCharType="end"/>
        </w:r>
      </w:hyperlink>
    </w:p>
    <w:p w14:paraId="2E9A91C6" w14:textId="364EC76B" w:rsidR="00F34281" w:rsidRDefault="00145D37">
      <w:pPr>
        <w:pStyle w:val="TM2"/>
        <w:rPr>
          <w:rFonts w:asciiTheme="minorHAnsi" w:eastAsiaTheme="minorEastAsia" w:hAnsiTheme="minorHAnsi"/>
          <w:b w:val="0"/>
          <w:noProof/>
          <w:color w:val="auto"/>
          <w:lang w:eastAsia="fr-FR"/>
        </w:rPr>
      </w:pPr>
      <w:hyperlink w:anchor="_Toc54346008" w:history="1">
        <w:r w:rsidR="00F34281" w:rsidRPr="00B3069F">
          <w:rPr>
            <w:rStyle w:val="Lienhypertexte"/>
            <w:noProof/>
          </w:rPr>
          <w:t>Vision rapide du projet</w:t>
        </w:r>
        <w:r w:rsidR="00F34281">
          <w:rPr>
            <w:noProof/>
            <w:webHidden/>
          </w:rPr>
          <w:tab/>
        </w:r>
        <w:r w:rsidR="00F34281">
          <w:rPr>
            <w:noProof/>
            <w:webHidden/>
          </w:rPr>
          <w:fldChar w:fldCharType="begin"/>
        </w:r>
        <w:r w:rsidR="00F34281">
          <w:rPr>
            <w:noProof/>
            <w:webHidden/>
          </w:rPr>
          <w:instrText xml:space="preserve"> PAGEREF _Toc54346008 \h </w:instrText>
        </w:r>
        <w:r w:rsidR="00F34281">
          <w:rPr>
            <w:noProof/>
            <w:webHidden/>
          </w:rPr>
        </w:r>
        <w:r w:rsidR="00F34281">
          <w:rPr>
            <w:noProof/>
            <w:webHidden/>
          </w:rPr>
          <w:fldChar w:fldCharType="separate"/>
        </w:r>
        <w:r w:rsidR="00D70C82">
          <w:rPr>
            <w:noProof/>
            <w:webHidden/>
          </w:rPr>
          <w:t>6</w:t>
        </w:r>
        <w:r w:rsidR="00F34281">
          <w:rPr>
            <w:noProof/>
            <w:webHidden/>
          </w:rPr>
          <w:fldChar w:fldCharType="end"/>
        </w:r>
      </w:hyperlink>
    </w:p>
    <w:p w14:paraId="7AD712B2" w14:textId="02BE1EE4" w:rsidR="00F34281" w:rsidRDefault="00145D37">
      <w:pPr>
        <w:pStyle w:val="TM2"/>
        <w:rPr>
          <w:rFonts w:asciiTheme="minorHAnsi" w:eastAsiaTheme="minorEastAsia" w:hAnsiTheme="minorHAnsi"/>
          <w:b w:val="0"/>
          <w:noProof/>
          <w:color w:val="auto"/>
          <w:lang w:eastAsia="fr-FR"/>
        </w:rPr>
      </w:pPr>
      <w:hyperlink w:anchor="_Toc54346009" w:history="1">
        <w:r w:rsidR="00F34281" w:rsidRPr="00B3069F">
          <w:rPr>
            <w:rStyle w:val="Lienhypertexte"/>
            <w:noProof/>
          </w:rPr>
          <w:t>Vision rapide des phases du projet</w:t>
        </w:r>
        <w:r w:rsidR="00F34281">
          <w:rPr>
            <w:noProof/>
            <w:webHidden/>
          </w:rPr>
          <w:tab/>
        </w:r>
        <w:r w:rsidR="00F34281">
          <w:rPr>
            <w:noProof/>
            <w:webHidden/>
          </w:rPr>
          <w:fldChar w:fldCharType="begin"/>
        </w:r>
        <w:r w:rsidR="00F34281">
          <w:rPr>
            <w:noProof/>
            <w:webHidden/>
          </w:rPr>
          <w:instrText xml:space="preserve"> PAGEREF _Toc54346009 \h </w:instrText>
        </w:r>
        <w:r w:rsidR="00F34281">
          <w:rPr>
            <w:noProof/>
            <w:webHidden/>
          </w:rPr>
        </w:r>
        <w:r w:rsidR="00F34281">
          <w:rPr>
            <w:noProof/>
            <w:webHidden/>
          </w:rPr>
          <w:fldChar w:fldCharType="separate"/>
        </w:r>
        <w:r w:rsidR="00D70C82">
          <w:rPr>
            <w:noProof/>
            <w:webHidden/>
          </w:rPr>
          <w:t>8</w:t>
        </w:r>
        <w:r w:rsidR="00F34281">
          <w:rPr>
            <w:noProof/>
            <w:webHidden/>
          </w:rPr>
          <w:fldChar w:fldCharType="end"/>
        </w:r>
      </w:hyperlink>
    </w:p>
    <w:p w14:paraId="27F53897" w14:textId="53C12A0E" w:rsidR="00F34281" w:rsidRDefault="00145D37">
      <w:pPr>
        <w:pStyle w:val="TM1"/>
        <w:rPr>
          <w:rFonts w:eastAsiaTheme="minorEastAsia"/>
          <w:b w:val="0"/>
          <w:caps w:val="0"/>
          <w:noProof/>
          <w:color w:val="auto"/>
          <w:lang w:eastAsia="fr-FR"/>
        </w:rPr>
      </w:pPr>
      <w:hyperlink w:anchor="_Toc54346010" w:history="1">
        <w:r w:rsidR="00F34281" w:rsidRPr="00B3069F">
          <w:rPr>
            <w:rStyle w:val="Lienhypertexte"/>
            <w:noProof/>
          </w:rPr>
          <w:t>2</w:t>
        </w:r>
        <w:r w:rsidR="00F34281">
          <w:rPr>
            <w:rFonts w:eastAsiaTheme="minorEastAsia"/>
            <w:b w:val="0"/>
            <w:caps w:val="0"/>
            <w:noProof/>
            <w:color w:val="auto"/>
            <w:lang w:eastAsia="fr-FR"/>
          </w:rPr>
          <w:tab/>
        </w:r>
        <w:r w:rsidR="00F34281" w:rsidRPr="00B3069F">
          <w:rPr>
            <w:rStyle w:val="Lienhypertexte"/>
            <w:noProof/>
          </w:rPr>
          <w:t>cahier des charges du projet</w:t>
        </w:r>
        <w:r w:rsidR="00F34281">
          <w:rPr>
            <w:noProof/>
            <w:webHidden/>
          </w:rPr>
          <w:tab/>
        </w:r>
        <w:r w:rsidR="00F34281">
          <w:rPr>
            <w:noProof/>
            <w:webHidden/>
          </w:rPr>
          <w:fldChar w:fldCharType="begin"/>
        </w:r>
        <w:r w:rsidR="00F34281">
          <w:rPr>
            <w:noProof/>
            <w:webHidden/>
          </w:rPr>
          <w:instrText xml:space="preserve"> PAGEREF _Toc54346010 \h </w:instrText>
        </w:r>
        <w:r w:rsidR="00F34281">
          <w:rPr>
            <w:noProof/>
            <w:webHidden/>
          </w:rPr>
        </w:r>
        <w:r w:rsidR="00F34281">
          <w:rPr>
            <w:noProof/>
            <w:webHidden/>
          </w:rPr>
          <w:fldChar w:fldCharType="separate"/>
        </w:r>
        <w:r w:rsidR="00D70C82">
          <w:rPr>
            <w:noProof/>
            <w:webHidden/>
          </w:rPr>
          <w:t>13</w:t>
        </w:r>
        <w:r w:rsidR="00F34281">
          <w:rPr>
            <w:noProof/>
            <w:webHidden/>
          </w:rPr>
          <w:fldChar w:fldCharType="end"/>
        </w:r>
      </w:hyperlink>
    </w:p>
    <w:p w14:paraId="0588D180" w14:textId="5D94E9FE" w:rsidR="00F34281" w:rsidRDefault="00145D37">
      <w:pPr>
        <w:pStyle w:val="TM2"/>
        <w:rPr>
          <w:rFonts w:asciiTheme="minorHAnsi" w:eastAsiaTheme="minorEastAsia" w:hAnsiTheme="minorHAnsi"/>
          <w:b w:val="0"/>
          <w:noProof/>
          <w:color w:val="auto"/>
          <w:lang w:eastAsia="fr-FR"/>
        </w:rPr>
      </w:pPr>
      <w:hyperlink w:anchor="_Toc54346011" w:history="1">
        <w:r w:rsidR="00F34281" w:rsidRPr="00B3069F">
          <w:rPr>
            <w:rStyle w:val="Lienhypertexte"/>
            <w:noProof/>
          </w:rPr>
          <w:t>Les spécifications fonctionnelles</w:t>
        </w:r>
        <w:r w:rsidR="00F34281">
          <w:rPr>
            <w:noProof/>
            <w:webHidden/>
          </w:rPr>
          <w:tab/>
        </w:r>
        <w:r w:rsidR="00F34281">
          <w:rPr>
            <w:noProof/>
            <w:webHidden/>
          </w:rPr>
          <w:fldChar w:fldCharType="begin"/>
        </w:r>
        <w:r w:rsidR="00F34281">
          <w:rPr>
            <w:noProof/>
            <w:webHidden/>
          </w:rPr>
          <w:instrText xml:space="preserve"> PAGEREF _Toc54346011 \h </w:instrText>
        </w:r>
        <w:r w:rsidR="00F34281">
          <w:rPr>
            <w:noProof/>
            <w:webHidden/>
          </w:rPr>
        </w:r>
        <w:r w:rsidR="00F34281">
          <w:rPr>
            <w:noProof/>
            <w:webHidden/>
          </w:rPr>
          <w:fldChar w:fldCharType="separate"/>
        </w:r>
        <w:r w:rsidR="00D70C82">
          <w:rPr>
            <w:noProof/>
            <w:webHidden/>
          </w:rPr>
          <w:t>14</w:t>
        </w:r>
        <w:r w:rsidR="00F34281">
          <w:rPr>
            <w:noProof/>
            <w:webHidden/>
          </w:rPr>
          <w:fldChar w:fldCharType="end"/>
        </w:r>
      </w:hyperlink>
    </w:p>
    <w:p w14:paraId="6CD9CA67" w14:textId="4B8FA4F7" w:rsidR="00F34281" w:rsidRDefault="00145D37">
      <w:pPr>
        <w:pStyle w:val="TM2"/>
        <w:rPr>
          <w:rFonts w:asciiTheme="minorHAnsi" w:eastAsiaTheme="minorEastAsia" w:hAnsiTheme="minorHAnsi"/>
          <w:b w:val="0"/>
          <w:noProof/>
          <w:color w:val="auto"/>
          <w:lang w:eastAsia="fr-FR"/>
        </w:rPr>
      </w:pPr>
      <w:hyperlink w:anchor="_Toc54346012" w:history="1">
        <w:r w:rsidR="00F34281" w:rsidRPr="00B3069F">
          <w:rPr>
            <w:rStyle w:val="Lienhypertexte"/>
            <w:noProof/>
          </w:rPr>
          <w:t>Les spécifications techniques</w:t>
        </w:r>
        <w:r w:rsidR="00F34281">
          <w:rPr>
            <w:noProof/>
            <w:webHidden/>
          </w:rPr>
          <w:tab/>
        </w:r>
        <w:r w:rsidR="00F34281">
          <w:rPr>
            <w:noProof/>
            <w:webHidden/>
          </w:rPr>
          <w:fldChar w:fldCharType="begin"/>
        </w:r>
        <w:r w:rsidR="00F34281">
          <w:rPr>
            <w:noProof/>
            <w:webHidden/>
          </w:rPr>
          <w:instrText xml:space="preserve"> PAGEREF _Toc54346012 \h </w:instrText>
        </w:r>
        <w:r w:rsidR="00F34281">
          <w:rPr>
            <w:noProof/>
            <w:webHidden/>
          </w:rPr>
        </w:r>
        <w:r w:rsidR="00F34281">
          <w:rPr>
            <w:noProof/>
            <w:webHidden/>
          </w:rPr>
          <w:fldChar w:fldCharType="separate"/>
        </w:r>
        <w:r w:rsidR="00D70C82">
          <w:rPr>
            <w:noProof/>
            <w:webHidden/>
          </w:rPr>
          <w:t>17</w:t>
        </w:r>
        <w:r w:rsidR="00F34281">
          <w:rPr>
            <w:noProof/>
            <w:webHidden/>
          </w:rPr>
          <w:fldChar w:fldCharType="end"/>
        </w:r>
      </w:hyperlink>
    </w:p>
    <w:p w14:paraId="7A36C661" w14:textId="2167E301" w:rsidR="00F34281" w:rsidRDefault="00145D37">
      <w:pPr>
        <w:pStyle w:val="TM1"/>
        <w:rPr>
          <w:rFonts w:eastAsiaTheme="minorEastAsia"/>
          <w:b w:val="0"/>
          <w:caps w:val="0"/>
          <w:noProof/>
          <w:color w:val="auto"/>
          <w:lang w:eastAsia="fr-FR"/>
        </w:rPr>
      </w:pPr>
      <w:hyperlink w:anchor="_Toc54346013" w:history="1">
        <w:r w:rsidR="00F34281" w:rsidRPr="00B3069F">
          <w:rPr>
            <w:rStyle w:val="Lienhypertexte"/>
            <w:noProof/>
          </w:rPr>
          <w:t>3</w:t>
        </w:r>
        <w:r w:rsidR="00F34281">
          <w:rPr>
            <w:rFonts w:eastAsiaTheme="minorEastAsia"/>
            <w:b w:val="0"/>
            <w:caps w:val="0"/>
            <w:noProof/>
            <w:color w:val="auto"/>
            <w:lang w:eastAsia="fr-FR"/>
          </w:rPr>
          <w:tab/>
        </w:r>
        <w:r w:rsidR="00F34281" w:rsidRPr="00B3069F">
          <w:rPr>
            <w:rStyle w:val="Lienhypertexte"/>
            <w:noProof/>
          </w:rPr>
          <w:t>Elements evaluables</w:t>
        </w:r>
        <w:r w:rsidR="00F34281">
          <w:rPr>
            <w:noProof/>
            <w:webHidden/>
          </w:rPr>
          <w:tab/>
        </w:r>
        <w:r w:rsidR="00F34281">
          <w:rPr>
            <w:noProof/>
            <w:webHidden/>
          </w:rPr>
          <w:fldChar w:fldCharType="begin"/>
        </w:r>
        <w:r w:rsidR="00F34281">
          <w:rPr>
            <w:noProof/>
            <w:webHidden/>
          </w:rPr>
          <w:instrText xml:space="preserve"> PAGEREF _Toc54346013 \h </w:instrText>
        </w:r>
        <w:r w:rsidR="00F34281">
          <w:rPr>
            <w:noProof/>
            <w:webHidden/>
          </w:rPr>
        </w:r>
        <w:r w:rsidR="00F34281">
          <w:rPr>
            <w:noProof/>
            <w:webHidden/>
          </w:rPr>
          <w:fldChar w:fldCharType="separate"/>
        </w:r>
        <w:r w:rsidR="00D70C82">
          <w:rPr>
            <w:noProof/>
            <w:webHidden/>
          </w:rPr>
          <w:t>19</w:t>
        </w:r>
        <w:r w:rsidR="00F34281">
          <w:rPr>
            <w:noProof/>
            <w:webHidden/>
          </w:rPr>
          <w:fldChar w:fldCharType="end"/>
        </w:r>
      </w:hyperlink>
    </w:p>
    <w:p w14:paraId="5E4B87F3" w14:textId="494E7D9F" w:rsidR="00703FBA" w:rsidRDefault="004B7B7F" w:rsidP="00F16F8D">
      <w:pPr>
        <w:pStyle w:val="Espace2pt"/>
      </w:pPr>
      <w:r>
        <w:fldChar w:fldCharType="end"/>
      </w:r>
    </w:p>
    <w:p w14:paraId="12AB5138" w14:textId="77777777" w:rsidR="0081097B" w:rsidRDefault="0081097B" w:rsidP="0081097B">
      <w:pPr>
        <w:pStyle w:val="Sautdepage"/>
      </w:pPr>
    </w:p>
    <w:p w14:paraId="51577FF3" w14:textId="77777777" w:rsidR="0081097B" w:rsidRDefault="0081097B" w:rsidP="0081097B"/>
    <w:p w14:paraId="24D4665E" w14:textId="77777777" w:rsidR="00703FBA" w:rsidRDefault="00122FEF" w:rsidP="0081097B">
      <w:r>
        <w:rPr>
          <w:noProof/>
          <w:lang w:eastAsia="fr-FR"/>
        </w:rPr>
        <w:drawing>
          <wp:anchor distT="0" distB="0" distL="114300" distR="114300" simplePos="0" relativeHeight="251651072" behindDoc="1" locked="1" layoutInCell="1" allowOverlap="1" wp14:anchorId="53CD4599" wp14:editId="002D6632">
            <wp:simplePos x="0" y="0"/>
            <wp:positionH relativeFrom="page">
              <wp:posOffset>0</wp:posOffset>
            </wp:positionH>
            <wp:positionV relativeFrom="page">
              <wp:posOffset>6350</wp:posOffset>
            </wp:positionV>
            <wp:extent cx="7583941" cy="10710000"/>
            <wp:effectExtent l="0" t="0" r="0" b="0"/>
            <wp:wrapNone/>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GuideUtilisation_Charte-4 copie.jpg"/>
                    <pic:cNvPicPr>
                      <a:picLocks noChangeAspect="1" noChangeArrowheads="1"/>
                    </pic:cNvPicPr>
                  </pic:nvPicPr>
                  <pic:blipFill>
                    <a:blip r:embed="rId19"/>
                    <a:stretch>
                      <a:fillRect/>
                    </a:stretch>
                  </pic:blipFill>
                  <pic:spPr bwMode="auto">
                    <a:xfrm>
                      <a:off x="0" y="0"/>
                      <a:ext cx="7583941" cy="107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67FCDE" w14:textId="77777777" w:rsidR="00703FBA" w:rsidRDefault="00703FBA" w:rsidP="00C9270B">
      <w:pPr>
        <w:sectPr w:rsidR="00703FBA" w:rsidSect="001076A8">
          <w:headerReference w:type="default" r:id="rId20"/>
          <w:footerReference w:type="default" r:id="rId21"/>
          <w:headerReference w:type="first" r:id="rId22"/>
          <w:footerReference w:type="first" r:id="rId23"/>
          <w:footnotePr>
            <w:numRestart w:val="eachPage"/>
          </w:footnotePr>
          <w:pgSz w:w="11906" w:h="16838" w:code="9"/>
          <w:pgMar w:top="1134" w:right="2041" w:bottom="1588" w:left="2041" w:header="567" w:footer="369" w:gutter="0"/>
          <w:cols w:space="708"/>
          <w:titlePg/>
          <w:docGrid w:linePitch="360"/>
        </w:sectPr>
      </w:pPr>
    </w:p>
    <w:p w14:paraId="475C8686" w14:textId="436B741C" w:rsidR="004D19DE" w:rsidRDefault="00EE14BB" w:rsidP="00ED361C">
      <w:pPr>
        <w:pStyle w:val="Titre1"/>
      </w:pPr>
      <w:r>
        <w:lastRenderedPageBreak/>
        <w:br/>
      </w:r>
      <w:bookmarkStart w:id="0" w:name="_Toc54346007"/>
      <w:r w:rsidR="00351470">
        <w:t>caractéristiques globales du projet</w:t>
      </w:r>
      <w:bookmarkEnd w:id="0"/>
    </w:p>
    <w:p w14:paraId="43A18D29" w14:textId="77777777" w:rsidR="002C1028" w:rsidRDefault="002C1028" w:rsidP="00305F03">
      <w:pPr>
        <w:ind w:firstLine="567"/>
      </w:pPr>
      <w:r w:rsidRPr="007370DA">
        <w:t xml:space="preserve">Ce projet </w:t>
      </w:r>
      <w:r w:rsidR="00D45518">
        <w:t>a pour objectif de vous faire réaliser une architecture de type client-serveur composée d’une application et d’une base de données. Le domaine auquel appartient cette réalisation est l’informatique de gestion. Deux phases composent ce projet. Une première phase est consacrée à l’appropriation du présent cahier des charges, la composition du groupe de travail et son organisation</w:t>
      </w:r>
      <w:r w:rsidR="00FD319F">
        <w:t xml:space="preserve">, pour finir, la modélisation logicielle et des données. Une deuxième phase vous permettra de réaliser votre solution (application et base de données) et de la soutenir. </w:t>
      </w:r>
    </w:p>
    <w:p w14:paraId="27B12680" w14:textId="77777777" w:rsidR="003C718E" w:rsidRDefault="003C718E" w:rsidP="00586C8F">
      <w:pPr>
        <w:pStyle w:val="Chapeau"/>
        <w:rPr>
          <w:lang w:val="en-GB"/>
        </w:rPr>
      </w:pPr>
    </w:p>
    <w:p w14:paraId="521ED6B6" w14:textId="77777777" w:rsidR="006955F7" w:rsidRDefault="006955F7" w:rsidP="006955F7">
      <w:pPr>
        <w:pStyle w:val="Titre2"/>
      </w:pPr>
      <w:bookmarkStart w:id="1" w:name="_Toc54346008"/>
      <w:r>
        <w:lastRenderedPageBreak/>
        <w:t>Vision rapide du projet</w:t>
      </w:r>
      <w:bookmarkEnd w:id="1"/>
    </w:p>
    <w:tbl>
      <w:tblPr>
        <w:tblStyle w:val="Grilledutableau"/>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559"/>
        <w:gridCol w:w="1559"/>
        <w:gridCol w:w="1560"/>
        <w:gridCol w:w="1559"/>
        <w:gridCol w:w="1559"/>
        <w:gridCol w:w="1560"/>
      </w:tblGrid>
      <w:tr w:rsidR="002656F4" w14:paraId="599223A2"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gridSpan w:val="6"/>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1FF8A2" w14:textId="77777777" w:rsidR="002656F4" w:rsidRDefault="002656F4" w:rsidP="008D4140">
            <w:pPr>
              <w:pStyle w:val="TablTexte"/>
            </w:pPr>
            <w:r w:rsidRPr="00D77375">
              <w:rPr>
                <w:color w:val="FFFFFF" w:themeColor="background1"/>
              </w:rPr>
              <w:t>Nom du Projet</w:t>
            </w:r>
          </w:p>
        </w:tc>
      </w:tr>
      <w:tr w:rsidR="002656F4" w14:paraId="1FB8A389"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6DF450" w14:textId="77777777" w:rsidR="002656F4" w:rsidRPr="00D77375" w:rsidRDefault="002656F4" w:rsidP="008D4140">
            <w:pPr>
              <w:pStyle w:val="TablTexte"/>
              <w:jc w:val="left"/>
              <w:rPr>
                <w:b/>
              </w:rPr>
            </w:pPr>
            <w:r w:rsidRPr="00D77375">
              <w:rPr>
                <w:b/>
              </w:rPr>
              <w:t>Date début du projet :</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428192" w14:textId="17157492" w:rsidR="002656F4" w:rsidRDefault="00145D37" w:rsidP="008D4140">
            <w:pPr>
              <w:pStyle w:val="TablTexte"/>
              <w:jc w:val="left"/>
              <w:cnfStyle w:val="000000100000" w:firstRow="0" w:lastRow="0" w:firstColumn="0" w:lastColumn="0" w:oddVBand="0" w:evenVBand="0" w:oddHBand="1" w:evenHBand="0" w:firstRowFirstColumn="0" w:firstRowLastColumn="0" w:lastRowFirstColumn="0" w:lastRowLastColumn="0"/>
            </w:pPr>
            <w:r>
              <w:t>21</w:t>
            </w:r>
            <w:r w:rsidR="00FD319F">
              <w:t>/11</w:t>
            </w:r>
            <w:r>
              <w:t>/2022</w:t>
            </w:r>
          </w:p>
        </w:tc>
        <w:tc>
          <w:tcPr>
            <w:tcW w:w="15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9615" w14:textId="77777777" w:rsidR="002656F4" w:rsidRPr="00D77375" w:rsidRDefault="002656F4" w:rsidP="008D4140">
            <w:pPr>
              <w:pStyle w:val="TablTexte"/>
              <w:jc w:val="left"/>
              <w:cnfStyle w:val="000000100000" w:firstRow="0" w:lastRow="0" w:firstColumn="0" w:lastColumn="0" w:oddVBand="0" w:evenVBand="0" w:oddHBand="1" w:evenHBand="0" w:firstRowFirstColumn="0" w:firstRowLastColumn="0" w:lastRowFirstColumn="0" w:lastRowLastColumn="0"/>
              <w:rPr>
                <w:b/>
              </w:rPr>
            </w:pPr>
            <w:r w:rsidRPr="00D77375">
              <w:rPr>
                <w:b/>
              </w:rPr>
              <w:t>Date fin du projet :</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76783" w14:textId="29B58B89" w:rsidR="002656F4" w:rsidRDefault="00145D37" w:rsidP="008D4140">
            <w:pPr>
              <w:pStyle w:val="TablTexte"/>
              <w:jc w:val="left"/>
              <w:cnfStyle w:val="000000100000" w:firstRow="0" w:lastRow="0" w:firstColumn="0" w:lastColumn="0" w:oddVBand="0" w:evenVBand="0" w:oddHBand="1" w:evenHBand="0" w:firstRowFirstColumn="0" w:firstRowLastColumn="0" w:lastRowFirstColumn="0" w:lastRowLastColumn="0"/>
            </w:pPr>
            <w:r>
              <w:t>06</w:t>
            </w:r>
            <w:r w:rsidR="00FD319F">
              <w:t>/12</w:t>
            </w:r>
            <w:r>
              <w:t>/2022</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6AFC29" w14:textId="77777777" w:rsidR="002656F4" w:rsidRPr="00D77375" w:rsidRDefault="002656F4" w:rsidP="008D4140">
            <w:pPr>
              <w:pStyle w:val="TablTexte"/>
              <w:jc w:val="left"/>
              <w:cnfStyle w:val="000000100000" w:firstRow="0" w:lastRow="0" w:firstColumn="0" w:lastColumn="0" w:oddVBand="0" w:evenVBand="0" w:oddHBand="1" w:evenHBand="0" w:firstRowFirstColumn="0" w:firstRowLastColumn="0" w:lastRowFirstColumn="0" w:lastRowLastColumn="0"/>
              <w:rPr>
                <w:b/>
              </w:rPr>
            </w:pPr>
            <w:r w:rsidRPr="00D77375">
              <w:rPr>
                <w:b/>
              </w:rPr>
              <w:t>Date de soutenance :</w:t>
            </w:r>
          </w:p>
        </w:tc>
        <w:tc>
          <w:tcPr>
            <w:tcW w:w="15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587621" w14:textId="7F857DA8" w:rsidR="002656F4" w:rsidRDefault="00145D37" w:rsidP="008D4140">
            <w:pPr>
              <w:pStyle w:val="TablTexte"/>
              <w:jc w:val="left"/>
              <w:cnfStyle w:val="000000100000" w:firstRow="0" w:lastRow="0" w:firstColumn="0" w:lastColumn="0" w:oddVBand="0" w:evenVBand="0" w:oddHBand="1" w:evenHBand="0" w:firstRowFirstColumn="0" w:firstRowLastColumn="0" w:lastRowFirstColumn="0" w:lastRowLastColumn="0"/>
            </w:pPr>
            <w:r>
              <w:t>07</w:t>
            </w:r>
            <w:r w:rsidR="00FD319F">
              <w:t>/12</w:t>
            </w:r>
            <w:r>
              <w:t>/2022</w:t>
            </w:r>
          </w:p>
        </w:tc>
      </w:tr>
      <w:tr w:rsidR="002656F4" w14:paraId="2D59CA42" w14:textId="77777777" w:rsidTr="009F708D">
        <w:tc>
          <w:tcPr>
            <w:cnfStyle w:val="001000000000" w:firstRow="0" w:lastRow="0" w:firstColumn="1" w:lastColumn="0" w:oddVBand="0" w:evenVBand="0" w:oddHBand="0" w:evenHBand="0" w:firstRowFirstColumn="0" w:firstRowLastColumn="0" w:lastRowFirstColumn="0" w:lastRowLastColumn="0"/>
            <w:tcW w:w="1559" w:type="dxa"/>
          </w:tcPr>
          <w:p w14:paraId="0966868E" w14:textId="77777777" w:rsidR="002656F4" w:rsidRPr="00D77375" w:rsidRDefault="002656F4" w:rsidP="008D4140">
            <w:pPr>
              <w:pStyle w:val="TablTexte"/>
              <w:jc w:val="left"/>
              <w:rPr>
                <w:b/>
              </w:rPr>
            </w:pPr>
            <w:r w:rsidRPr="00D77375">
              <w:rPr>
                <w:b/>
              </w:rPr>
              <w:t>Nombre d’étudiants par groupe :</w:t>
            </w:r>
          </w:p>
        </w:tc>
        <w:tc>
          <w:tcPr>
            <w:tcW w:w="1559" w:type="dxa"/>
          </w:tcPr>
          <w:p w14:paraId="3D44A983" w14:textId="77777777" w:rsidR="002656F4" w:rsidRDefault="00AA7828" w:rsidP="008D4140">
            <w:pPr>
              <w:pStyle w:val="TablTexte"/>
              <w:jc w:val="left"/>
              <w:cnfStyle w:val="000000000000" w:firstRow="0" w:lastRow="0" w:firstColumn="0" w:lastColumn="0" w:oddVBand="0" w:evenVBand="0" w:oddHBand="0" w:evenHBand="0" w:firstRowFirstColumn="0" w:firstRowLastColumn="0" w:lastRowFirstColumn="0" w:lastRowLastColumn="0"/>
            </w:pPr>
            <w:r>
              <w:t>3</w:t>
            </w:r>
          </w:p>
        </w:tc>
        <w:tc>
          <w:tcPr>
            <w:tcW w:w="1560" w:type="dxa"/>
          </w:tcPr>
          <w:p w14:paraId="0E27DBB6" w14:textId="77777777" w:rsidR="002656F4" w:rsidRPr="00D77375" w:rsidRDefault="002656F4" w:rsidP="008D4140">
            <w:pPr>
              <w:pStyle w:val="TablTexte"/>
              <w:jc w:val="left"/>
              <w:cnfStyle w:val="000000000000" w:firstRow="0" w:lastRow="0" w:firstColumn="0" w:lastColumn="0" w:oddVBand="0" w:evenVBand="0" w:oddHBand="0" w:evenHBand="0" w:firstRowFirstColumn="0" w:firstRowLastColumn="0" w:lastRowFirstColumn="0" w:lastRowLastColumn="0"/>
              <w:rPr>
                <w:b/>
              </w:rPr>
            </w:pPr>
            <w:r w:rsidRPr="00D77375">
              <w:rPr>
                <w:b/>
              </w:rPr>
              <w:t>Mode de constitution des groupes :</w:t>
            </w:r>
          </w:p>
        </w:tc>
        <w:tc>
          <w:tcPr>
            <w:tcW w:w="1559" w:type="dxa"/>
          </w:tcPr>
          <w:p w14:paraId="2A2495C8" w14:textId="19E519D2" w:rsidR="002656F4" w:rsidRDefault="002656F4" w:rsidP="008034BE">
            <w:pPr>
              <w:pStyle w:val="TablTexte"/>
              <w:jc w:val="left"/>
              <w:cnfStyle w:val="000000000000" w:firstRow="0" w:lastRow="0" w:firstColumn="0" w:lastColumn="0" w:oddVBand="0" w:evenVBand="0" w:oddHBand="0" w:evenHBand="0" w:firstRowFirstColumn="0" w:firstRowLastColumn="0" w:lastRowFirstColumn="0" w:lastRowLastColumn="0"/>
            </w:pPr>
            <w:r w:rsidRPr="00FD319F">
              <w:t>Libre</w:t>
            </w:r>
            <w:r w:rsidR="008034BE">
              <w:t xml:space="preserve"> </w:t>
            </w:r>
          </w:p>
        </w:tc>
        <w:tc>
          <w:tcPr>
            <w:tcW w:w="1559" w:type="dxa"/>
          </w:tcPr>
          <w:p w14:paraId="5892EA21" w14:textId="77777777" w:rsidR="002656F4" w:rsidRPr="00D77375" w:rsidRDefault="002656F4" w:rsidP="008D4140">
            <w:pPr>
              <w:pStyle w:val="TablTexte"/>
              <w:jc w:val="left"/>
              <w:cnfStyle w:val="000000000000" w:firstRow="0" w:lastRow="0" w:firstColumn="0" w:lastColumn="0" w:oddVBand="0" w:evenVBand="0" w:oddHBand="0" w:evenHBand="0" w:firstRowFirstColumn="0" w:firstRowLastColumn="0" w:lastRowFirstColumn="0" w:lastRowLastColumn="0"/>
              <w:rPr>
                <w:b/>
              </w:rPr>
            </w:pPr>
            <w:r w:rsidRPr="00D77375">
              <w:rPr>
                <w:b/>
              </w:rPr>
              <w:t>Durée de la soutenance par groupe :</w:t>
            </w:r>
          </w:p>
        </w:tc>
        <w:tc>
          <w:tcPr>
            <w:tcW w:w="1560" w:type="dxa"/>
          </w:tcPr>
          <w:p w14:paraId="172CD0FA" w14:textId="77777777" w:rsidR="002656F4" w:rsidRDefault="001E5049" w:rsidP="008D4140">
            <w:pPr>
              <w:pStyle w:val="TablTexte"/>
              <w:jc w:val="left"/>
              <w:cnfStyle w:val="000000000000" w:firstRow="0" w:lastRow="0" w:firstColumn="0" w:lastColumn="0" w:oddVBand="0" w:evenVBand="0" w:oddHBand="0" w:evenHBand="0" w:firstRowFirstColumn="0" w:firstRowLastColumn="0" w:lastRowFirstColumn="0" w:lastRowLastColumn="0"/>
            </w:pPr>
            <w:r>
              <w:t>20</w:t>
            </w:r>
            <w:r w:rsidR="002656F4">
              <w:t xml:space="preserve"> mn</w:t>
            </w:r>
          </w:p>
        </w:tc>
      </w:tr>
      <w:tr w:rsidR="002656F4" w14:paraId="66FDC84E" w14:textId="77777777" w:rsidTr="009F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68B10BBC" w14:textId="77777777" w:rsidR="002656F4" w:rsidRPr="00421AC0" w:rsidRDefault="002656F4" w:rsidP="008D4140">
            <w:pPr>
              <w:pStyle w:val="TablTexte"/>
              <w:jc w:val="left"/>
            </w:pPr>
            <w:r w:rsidRPr="00421AC0">
              <w:t>Bloc d’appartenance :</w:t>
            </w:r>
          </w:p>
        </w:tc>
        <w:tc>
          <w:tcPr>
            <w:tcW w:w="4678" w:type="dxa"/>
            <w:gridSpan w:val="3"/>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6B1C0941" w14:textId="77777777" w:rsidR="002656F4" w:rsidRPr="00421AC0" w:rsidRDefault="00FD319F" w:rsidP="008D4140">
            <w:pPr>
              <w:pStyle w:val="TablTexte"/>
              <w:jc w:val="left"/>
              <w:cnfStyle w:val="010000000000" w:firstRow="0" w:lastRow="1" w:firstColumn="0" w:lastColumn="0" w:oddVBand="0" w:evenVBand="0" w:oddHBand="0" w:evenHBand="0" w:firstRowFirstColumn="0" w:firstRowLastColumn="0" w:lastRowFirstColumn="0" w:lastRowLastColumn="0"/>
              <w:rPr>
                <w:b w:val="0"/>
              </w:rPr>
            </w:pPr>
            <w:r>
              <w:rPr>
                <w:b w:val="0"/>
              </w:rPr>
              <w:t>EI A2 MININF POO</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2D9BFA46" w14:textId="77777777" w:rsidR="002656F4" w:rsidRPr="00421AC0" w:rsidRDefault="002656F4" w:rsidP="008D4140">
            <w:pPr>
              <w:pStyle w:val="TablTexte"/>
              <w:jc w:val="left"/>
              <w:cnfStyle w:val="010000000000" w:firstRow="0" w:lastRow="1" w:firstColumn="0" w:lastColumn="0" w:oddVBand="0" w:evenVBand="0" w:oddHBand="0" w:evenHBand="0" w:firstRowFirstColumn="0" w:firstRowLastColumn="0" w:lastRowFirstColumn="0" w:lastRowLastColumn="0"/>
            </w:pPr>
            <w:r w:rsidRPr="00421AC0">
              <w:t>Durée des questions réponses :</w:t>
            </w:r>
          </w:p>
        </w:tc>
        <w:tc>
          <w:tcPr>
            <w:tcW w:w="156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53DD2C6A" w14:textId="77777777" w:rsidR="002656F4" w:rsidRPr="00885F27" w:rsidRDefault="00AA7828" w:rsidP="008D4140">
            <w:pPr>
              <w:pStyle w:val="TablTexte"/>
              <w:jc w:val="left"/>
              <w:cnfStyle w:val="010000000000" w:firstRow="0" w:lastRow="1" w:firstColumn="0" w:lastColumn="0" w:oddVBand="0" w:evenVBand="0" w:oddHBand="0" w:evenHBand="0" w:firstRowFirstColumn="0" w:firstRowLastColumn="0" w:lastRowFirstColumn="0" w:lastRowLastColumn="0"/>
              <w:rPr>
                <w:b w:val="0"/>
              </w:rPr>
            </w:pPr>
            <w:r>
              <w:rPr>
                <w:b w:val="0"/>
              </w:rPr>
              <w:t>20</w:t>
            </w:r>
            <w:r w:rsidR="002656F4" w:rsidRPr="00885F27">
              <w:rPr>
                <w:b w:val="0"/>
              </w:rPr>
              <w:t xml:space="preserve"> mn</w:t>
            </w:r>
          </w:p>
        </w:tc>
      </w:tr>
    </w:tbl>
    <w:p w14:paraId="30FA4475" w14:textId="77777777" w:rsidR="002656F4" w:rsidRDefault="002656F4" w:rsidP="002656F4"/>
    <w:tbl>
      <w:tblPr>
        <w:tblStyle w:val="Grilledutableau"/>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347"/>
        <w:gridCol w:w="1344"/>
        <w:gridCol w:w="1344"/>
        <w:gridCol w:w="5377"/>
      </w:tblGrid>
      <w:tr w:rsidR="002E34A6" w:rsidRPr="00014AEA" w14:paraId="6D011886"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211A78" w14:textId="77777777" w:rsidR="002E34A6" w:rsidRPr="00014AEA" w:rsidRDefault="002E34A6" w:rsidP="008D4140">
            <w:pPr>
              <w:pStyle w:val="TablTexte"/>
              <w:rPr>
                <w:color w:val="FFFFFF"/>
              </w:rPr>
            </w:pPr>
            <w:r>
              <w:rPr>
                <w:color w:val="FFFFFF"/>
              </w:rPr>
              <w:t>Achats à prévoir</w:t>
            </w:r>
          </w:p>
        </w:tc>
      </w:tr>
      <w:tr w:rsidR="002E34A6" w14:paraId="2C34A679"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16CFF4" w14:textId="77777777" w:rsidR="002E34A6" w:rsidRPr="002E34A6" w:rsidRDefault="002E34A6" w:rsidP="002E34A6">
            <w:pPr>
              <w:pStyle w:val="TablTexte"/>
              <w:jc w:val="left"/>
              <w:rPr>
                <w:b/>
                <w:i/>
              </w:rPr>
            </w:pPr>
            <w:r w:rsidRPr="002E34A6">
              <w:rPr>
                <w:b/>
                <w:i/>
              </w:rPr>
              <w:t>M</w:t>
            </w:r>
            <w:r w:rsidR="00672D45">
              <w:rPr>
                <w:b/>
                <w:i/>
              </w:rPr>
              <w:t xml:space="preserve">atériel </w:t>
            </w:r>
            <w:r w:rsidRPr="002E34A6">
              <w:rPr>
                <w:b/>
                <w:i/>
              </w:rPr>
              <w:t>par groupe projet</w:t>
            </w:r>
          </w:p>
        </w:tc>
      </w:tr>
      <w:tr w:rsidR="002E34A6" w14:paraId="108ABA6A"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7AE339D5" w14:textId="77777777" w:rsidR="002E34A6" w:rsidRPr="002E34A6" w:rsidRDefault="002E34A6" w:rsidP="008D4140">
            <w:pPr>
              <w:pStyle w:val="TablTexte"/>
              <w:rPr>
                <w:b/>
              </w:rPr>
            </w:pPr>
            <w:r w:rsidRPr="002E34A6">
              <w:rPr>
                <w:b/>
              </w:rPr>
              <w:t>Nom</w:t>
            </w:r>
          </w:p>
        </w:tc>
        <w:tc>
          <w:tcPr>
            <w:tcW w:w="1344" w:type="dxa"/>
          </w:tcPr>
          <w:p w14:paraId="7A2EA453" w14:textId="77777777" w:rsidR="002E34A6" w:rsidRPr="002E34A6" w:rsidRDefault="002E34A6" w:rsidP="008D4140">
            <w:pPr>
              <w:pStyle w:val="TablTexte"/>
              <w:cnfStyle w:val="000000000000" w:firstRow="0" w:lastRow="0" w:firstColumn="0" w:lastColumn="0" w:oddVBand="0" w:evenVBand="0" w:oddHBand="0" w:evenHBand="0" w:firstRowFirstColumn="0" w:firstRowLastColumn="0" w:lastRowFirstColumn="0" w:lastRowLastColumn="0"/>
              <w:rPr>
                <w:b/>
              </w:rPr>
            </w:pPr>
            <w:r w:rsidRPr="002E34A6">
              <w:rPr>
                <w:b/>
              </w:rPr>
              <w:t>Quantité</w:t>
            </w:r>
          </w:p>
        </w:tc>
        <w:tc>
          <w:tcPr>
            <w:tcW w:w="1344" w:type="dxa"/>
          </w:tcPr>
          <w:p w14:paraId="6A62FF68" w14:textId="77777777" w:rsidR="002E34A6" w:rsidRPr="002E34A6" w:rsidRDefault="002E34A6" w:rsidP="008D4140">
            <w:pPr>
              <w:pStyle w:val="TablTexte"/>
              <w:cnfStyle w:val="000000000000" w:firstRow="0" w:lastRow="0" w:firstColumn="0" w:lastColumn="0" w:oddVBand="0" w:evenVBand="0" w:oddHBand="0" w:evenHBand="0" w:firstRowFirstColumn="0" w:firstRowLastColumn="0" w:lastRowFirstColumn="0" w:lastRowLastColumn="0"/>
              <w:rPr>
                <w:b/>
              </w:rPr>
            </w:pPr>
            <w:r w:rsidRPr="002E34A6">
              <w:rPr>
                <w:b/>
              </w:rPr>
              <w:t>Prix</w:t>
            </w:r>
          </w:p>
        </w:tc>
        <w:tc>
          <w:tcPr>
            <w:tcW w:w="5377" w:type="dxa"/>
          </w:tcPr>
          <w:p w14:paraId="72ED3157" w14:textId="77777777" w:rsidR="002E34A6" w:rsidRDefault="002E34A6" w:rsidP="008D4140">
            <w:pPr>
              <w:pStyle w:val="TablTexte"/>
              <w:cnfStyle w:val="000000000000" w:firstRow="0" w:lastRow="0" w:firstColumn="0" w:lastColumn="0" w:oddVBand="0" w:evenVBand="0" w:oddHBand="0" w:evenHBand="0" w:firstRowFirstColumn="0" w:firstRowLastColumn="0" w:lastRowFirstColumn="0" w:lastRowLastColumn="0"/>
            </w:pPr>
            <w:r w:rsidRPr="002E34A6">
              <w:rPr>
                <w:b/>
              </w:rPr>
              <w:t>Lien Web</w:t>
            </w:r>
          </w:p>
        </w:tc>
      </w:tr>
      <w:tr w:rsidR="002E34A6" w14:paraId="03F1C91B"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1E25E3" w14:textId="77777777" w:rsidR="002E34A6" w:rsidRDefault="00AA7828" w:rsidP="002E34A6">
            <w:pPr>
              <w:pStyle w:val="TablTexte"/>
              <w:jc w:val="both"/>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A043D7" w14:textId="77777777" w:rsidR="002E34A6" w:rsidRDefault="00AA7828" w:rsidP="002E34A6">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5768CB" w14:textId="77777777" w:rsidR="002E34A6" w:rsidRDefault="00AA7828" w:rsidP="002E34A6">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C1DD8" w14:textId="77777777" w:rsidR="002E34A6" w:rsidRDefault="00AA7828" w:rsidP="008D4140">
            <w:pPr>
              <w:pStyle w:val="TablTexte"/>
              <w:cnfStyle w:val="000000100000" w:firstRow="0" w:lastRow="0" w:firstColumn="0" w:lastColumn="0" w:oddVBand="0" w:evenVBand="0" w:oddHBand="1" w:evenHBand="0" w:firstRowFirstColumn="0" w:firstRowLastColumn="0" w:lastRowFirstColumn="0" w:lastRowLastColumn="0"/>
            </w:pPr>
            <w:r>
              <w:t>RAS</w:t>
            </w:r>
          </w:p>
        </w:tc>
      </w:tr>
      <w:tr w:rsidR="002E34A6" w14:paraId="58A8672C"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6DBCB7EB" w14:textId="77777777" w:rsidR="002E34A6" w:rsidRDefault="002E34A6" w:rsidP="002E34A6">
            <w:pPr>
              <w:pStyle w:val="TablTexte"/>
              <w:jc w:val="both"/>
            </w:pPr>
          </w:p>
        </w:tc>
        <w:tc>
          <w:tcPr>
            <w:tcW w:w="1344" w:type="dxa"/>
          </w:tcPr>
          <w:p w14:paraId="7BE8AB87" w14:textId="77777777" w:rsidR="002E34A6" w:rsidRDefault="002E34A6" w:rsidP="002E34A6">
            <w:pPr>
              <w:pStyle w:val="TablTexte"/>
              <w:jc w:val="both"/>
              <w:cnfStyle w:val="000000000000" w:firstRow="0" w:lastRow="0" w:firstColumn="0" w:lastColumn="0" w:oddVBand="0" w:evenVBand="0" w:oddHBand="0" w:evenHBand="0" w:firstRowFirstColumn="0" w:firstRowLastColumn="0" w:lastRowFirstColumn="0" w:lastRowLastColumn="0"/>
            </w:pPr>
          </w:p>
        </w:tc>
        <w:tc>
          <w:tcPr>
            <w:tcW w:w="1344" w:type="dxa"/>
          </w:tcPr>
          <w:p w14:paraId="28094F4F" w14:textId="77777777" w:rsidR="002E34A6" w:rsidRDefault="002E34A6" w:rsidP="002E34A6">
            <w:pPr>
              <w:pStyle w:val="TablTexte"/>
              <w:jc w:val="both"/>
              <w:cnfStyle w:val="000000000000" w:firstRow="0" w:lastRow="0" w:firstColumn="0" w:lastColumn="0" w:oddVBand="0" w:evenVBand="0" w:oddHBand="0" w:evenHBand="0" w:firstRowFirstColumn="0" w:firstRowLastColumn="0" w:lastRowFirstColumn="0" w:lastRowLastColumn="0"/>
            </w:pPr>
          </w:p>
        </w:tc>
        <w:tc>
          <w:tcPr>
            <w:tcW w:w="5377" w:type="dxa"/>
          </w:tcPr>
          <w:p w14:paraId="08344785" w14:textId="77777777" w:rsidR="002E34A6" w:rsidRDefault="002E34A6" w:rsidP="002E34A6">
            <w:pPr>
              <w:pStyle w:val="TablTexte"/>
              <w:cnfStyle w:val="000000000000" w:firstRow="0" w:lastRow="0" w:firstColumn="0" w:lastColumn="0" w:oddVBand="0" w:evenVBand="0" w:oddHBand="0" w:evenHBand="0" w:firstRowFirstColumn="0" w:firstRowLastColumn="0" w:lastRowFirstColumn="0" w:lastRowLastColumn="0"/>
            </w:pPr>
          </w:p>
        </w:tc>
      </w:tr>
      <w:tr w:rsidR="002E34A6" w14:paraId="683226F4"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8AE31E" w14:textId="77777777" w:rsidR="002E34A6" w:rsidRDefault="002E34A6" w:rsidP="002E34A6">
            <w:pPr>
              <w:pStyle w:val="TablTexte"/>
              <w:jc w:val="both"/>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37D177" w14:textId="77777777" w:rsidR="002E34A6" w:rsidRDefault="002E34A6" w:rsidP="002E34A6">
            <w:pPr>
              <w:pStyle w:val="TablTexte"/>
              <w:jc w:val="both"/>
              <w:cnfStyle w:val="000000100000" w:firstRow="0" w:lastRow="0" w:firstColumn="0" w:lastColumn="0" w:oddVBand="0" w:evenVBand="0" w:oddHBand="1" w:evenHBand="0" w:firstRowFirstColumn="0" w:firstRowLastColumn="0" w:lastRowFirstColumn="0" w:lastRowLastColumn="0"/>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6B745B" w14:textId="77777777" w:rsidR="002E34A6" w:rsidRDefault="002E34A6" w:rsidP="002E34A6">
            <w:pPr>
              <w:pStyle w:val="TablTexte"/>
              <w:jc w:val="both"/>
              <w:cnfStyle w:val="000000100000" w:firstRow="0" w:lastRow="0" w:firstColumn="0" w:lastColumn="0" w:oddVBand="0" w:evenVBand="0" w:oddHBand="1" w:evenHBand="0" w:firstRowFirstColumn="0" w:firstRowLastColumn="0" w:lastRowFirstColumn="0" w:lastRowLastColumn="0"/>
            </w:pP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5BB4C1" w14:textId="77777777" w:rsidR="002E34A6" w:rsidRDefault="002E34A6" w:rsidP="002E34A6">
            <w:pPr>
              <w:pStyle w:val="TablTexte"/>
              <w:cnfStyle w:val="000000100000" w:firstRow="0" w:lastRow="0" w:firstColumn="0" w:lastColumn="0" w:oddVBand="0" w:evenVBand="0" w:oddHBand="1" w:evenHBand="0" w:firstRowFirstColumn="0" w:firstRowLastColumn="0" w:lastRowFirstColumn="0" w:lastRowLastColumn="0"/>
            </w:pPr>
          </w:p>
        </w:tc>
      </w:tr>
      <w:tr w:rsidR="00672D45" w14:paraId="043C15D4" w14:textId="77777777" w:rsidTr="009F708D">
        <w:tc>
          <w:tcPr>
            <w:cnfStyle w:val="001000000000" w:firstRow="0" w:lastRow="0" w:firstColumn="1" w:lastColumn="0" w:oddVBand="0" w:evenVBand="0" w:oddHBand="0" w:evenHBand="0" w:firstRowFirstColumn="0" w:firstRowLastColumn="0" w:lastRowFirstColumn="0" w:lastRowLastColumn="0"/>
            <w:tcW w:w="9412" w:type="dxa"/>
            <w:gridSpan w:val="4"/>
          </w:tcPr>
          <w:p w14:paraId="670D4C7C" w14:textId="77777777" w:rsidR="00672D45" w:rsidRPr="00CB7541" w:rsidRDefault="00672D45" w:rsidP="00672D45">
            <w:pPr>
              <w:pStyle w:val="TablTexte"/>
              <w:jc w:val="left"/>
              <w:rPr>
                <w:b/>
                <w:i/>
              </w:rPr>
            </w:pPr>
            <w:r w:rsidRPr="00CB7541">
              <w:rPr>
                <w:b/>
                <w:i/>
              </w:rPr>
              <w:t>Matériel à partager</w:t>
            </w:r>
          </w:p>
        </w:tc>
      </w:tr>
      <w:tr w:rsidR="00672D45" w14:paraId="3492A53D"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1E2542" w14:textId="77777777" w:rsidR="00672D45" w:rsidRDefault="00AA7828" w:rsidP="00672D45">
            <w:pPr>
              <w:pStyle w:val="TablTexte"/>
              <w:jc w:val="both"/>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881423" w14:textId="77777777" w:rsidR="00672D45" w:rsidRDefault="00AA7828" w:rsidP="00672D45">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7987A3" w14:textId="77777777" w:rsidR="00672D45" w:rsidRDefault="00AA7828" w:rsidP="00672D45">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555B0C" w14:textId="77777777" w:rsidR="00672D45" w:rsidRPr="002A6DA6" w:rsidRDefault="00AA7828" w:rsidP="00672D45">
            <w:pPr>
              <w:pStyle w:val="TablTexte"/>
              <w:cnfStyle w:val="000000100000" w:firstRow="0" w:lastRow="0" w:firstColumn="0" w:lastColumn="0" w:oddVBand="0" w:evenVBand="0" w:oddHBand="1" w:evenHBand="0" w:firstRowFirstColumn="0" w:firstRowLastColumn="0" w:lastRowFirstColumn="0" w:lastRowLastColumn="0"/>
            </w:pPr>
            <w:r>
              <w:t>RAS</w:t>
            </w:r>
          </w:p>
        </w:tc>
      </w:tr>
      <w:tr w:rsidR="00672D45" w14:paraId="24D37E4D"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78D9F2BE" w14:textId="77777777" w:rsidR="00672D45" w:rsidRDefault="00672D45" w:rsidP="00672D45">
            <w:pPr>
              <w:pStyle w:val="TablTexte"/>
              <w:jc w:val="both"/>
            </w:pPr>
          </w:p>
        </w:tc>
        <w:tc>
          <w:tcPr>
            <w:tcW w:w="1344" w:type="dxa"/>
          </w:tcPr>
          <w:p w14:paraId="5C425E34" w14:textId="77777777" w:rsidR="00672D45" w:rsidRDefault="00672D45" w:rsidP="00672D45">
            <w:pPr>
              <w:pStyle w:val="TablTexte"/>
              <w:jc w:val="both"/>
              <w:cnfStyle w:val="000000000000" w:firstRow="0" w:lastRow="0" w:firstColumn="0" w:lastColumn="0" w:oddVBand="0" w:evenVBand="0" w:oddHBand="0" w:evenHBand="0" w:firstRowFirstColumn="0" w:firstRowLastColumn="0" w:lastRowFirstColumn="0" w:lastRowLastColumn="0"/>
            </w:pPr>
          </w:p>
        </w:tc>
        <w:tc>
          <w:tcPr>
            <w:tcW w:w="1344" w:type="dxa"/>
          </w:tcPr>
          <w:p w14:paraId="7924E267" w14:textId="77777777" w:rsidR="00672D45" w:rsidRDefault="00672D45" w:rsidP="00672D45">
            <w:pPr>
              <w:pStyle w:val="TablTexte"/>
              <w:jc w:val="both"/>
              <w:cnfStyle w:val="000000000000" w:firstRow="0" w:lastRow="0" w:firstColumn="0" w:lastColumn="0" w:oddVBand="0" w:evenVBand="0" w:oddHBand="0" w:evenHBand="0" w:firstRowFirstColumn="0" w:firstRowLastColumn="0" w:lastRowFirstColumn="0" w:lastRowLastColumn="0"/>
            </w:pPr>
          </w:p>
        </w:tc>
        <w:tc>
          <w:tcPr>
            <w:tcW w:w="5377" w:type="dxa"/>
          </w:tcPr>
          <w:p w14:paraId="170E90BE" w14:textId="77777777" w:rsidR="00672D45" w:rsidRPr="002A6DA6" w:rsidRDefault="00672D45" w:rsidP="00672D45">
            <w:pPr>
              <w:pStyle w:val="TablTexte"/>
              <w:cnfStyle w:val="000000000000" w:firstRow="0" w:lastRow="0" w:firstColumn="0" w:lastColumn="0" w:oddVBand="0" w:evenVBand="0" w:oddHBand="0" w:evenHBand="0" w:firstRowFirstColumn="0" w:firstRowLastColumn="0" w:lastRowFirstColumn="0" w:lastRowLastColumn="0"/>
            </w:pPr>
          </w:p>
        </w:tc>
      </w:tr>
      <w:tr w:rsidR="00672D45" w14:paraId="2D2A7D43" w14:textId="77777777" w:rsidTr="009F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A10911" w14:textId="77777777" w:rsidR="00672D45" w:rsidRDefault="00672D45" w:rsidP="00672D45">
            <w:pPr>
              <w:pStyle w:val="TablTexte"/>
              <w:jc w:val="both"/>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5BAC1" w14:textId="77777777" w:rsidR="00672D45" w:rsidRDefault="00672D45" w:rsidP="00672D45">
            <w:pPr>
              <w:pStyle w:val="TablTexte"/>
              <w:jc w:val="both"/>
              <w:cnfStyle w:val="010000000000" w:firstRow="0" w:lastRow="1" w:firstColumn="0" w:lastColumn="0" w:oddVBand="0" w:evenVBand="0" w:oddHBand="0" w:evenHBand="0" w:firstRowFirstColumn="0" w:firstRowLastColumn="0" w:lastRowFirstColumn="0" w:lastRowLastColumn="0"/>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A2EF8" w14:textId="77777777" w:rsidR="00672D45" w:rsidRDefault="00672D45" w:rsidP="00672D45">
            <w:pPr>
              <w:pStyle w:val="TablTexte"/>
              <w:jc w:val="both"/>
              <w:cnfStyle w:val="010000000000" w:firstRow="0" w:lastRow="1" w:firstColumn="0" w:lastColumn="0" w:oddVBand="0" w:evenVBand="0" w:oddHBand="0" w:evenHBand="0" w:firstRowFirstColumn="0" w:firstRowLastColumn="0" w:lastRowFirstColumn="0" w:lastRowLastColumn="0"/>
            </w:pP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8A40E" w14:textId="77777777" w:rsidR="00672D45" w:rsidRPr="002A6DA6" w:rsidRDefault="00672D45" w:rsidP="00672D45">
            <w:pPr>
              <w:pStyle w:val="TablTexte"/>
              <w:cnfStyle w:val="010000000000" w:firstRow="0" w:lastRow="1" w:firstColumn="0" w:lastColumn="0" w:oddVBand="0" w:evenVBand="0" w:oddHBand="0" w:evenHBand="0" w:firstRowFirstColumn="0" w:firstRowLastColumn="0" w:lastRowFirstColumn="0" w:lastRowLastColumn="0"/>
            </w:pPr>
          </w:p>
        </w:tc>
      </w:tr>
    </w:tbl>
    <w:p w14:paraId="52143474" w14:textId="77777777" w:rsidR="002656F4" w:rsidRDefault="002656F4" w:rsidP="002656F4"/>
    <w:tbl>
      <w:tblPr>
        <w:tblStyle w:val="Grilledutableau"/>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347"/>
        <w:gridCol w:w="1344"/>
        <w:gridCol w:w="1344"/>
        <w:gridCol w:w="5377"/>
      </w:tblGrid>
      <w:tr w:rsidR="009316BD" w:rsidRPr="00014AEA" w14:paraId="194D9C13"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2D1A0F" w14:textId="77777777" w:rsidR="009316BD" w:rsidRPr="00014AEA" w:rsidRDefault="009316BD" w:rsidP="008D4140">
            <w:pPr>
              <w:pStyle w:val="TablTexte"/>
              <w:rPr>
                <w:color w:val="FFFFFF"/>
              </w:rPr>
            </w:pPr>
            <w:r>
              <w:rPr>
                <w:color w:val="FFFFFF"/>
              </w:rPr>
              <w:t>Logiciels à télécharger avant le démarrage du proj</w:t>
            </w:r>
            <w:r w:rsidR="00594E4F">
              <w:rPr>
                <w:color w:val="FFFFFF"/>
              </w:rPr>
              <w:t>e</w:t>
            </w:r>
            <w:r>
              <w:rPr>
                <w:color w:val="FFFFFF"/>
              </w:rPr>
              <w:t>t</w:t>
            </w:r>
          </w:p>
        </w:tc>
      </w:tr>
      <w:tr w:rsidR="009316BD" w14:paraId="12D7A2EE"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694AA9" w14:textId="77777777" w:rsidR="009316BD" w:rsidRPr="002E34A6" w:rsidRDefault="009316BD" w:rsidP="008D4140">
            <w:pPr>
              <w:pStyle w:val="TablTexte"/>
              <w:rPr>
                <w:b/>
              </w:rPr>
            </w:pPr>
            <w:r w:rsidRPr="002E34A6">
              <w:rPr>
                <w:b/>
              </w:rPr>
              <w:t>Nom</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62135B" w14:textId="77777777" w:rsidR="009316BD" w:rsidRPr="002E34A6" w:rsidRDefault="009316BD" w:rsidP="008D4140">
            <w:pPr>
              <w:pStyle w:val="TablTexte"/>
              <w:cnfStyle w:val="000000100000" w:firstRow="0" w:lastRow="0" w:firstColumn="0" w:lastColumn="0" w:oddVBand="0" w:evenVBand="0" w:oddHBand="1" w:evenHBand="0" w:firstRowFirstColumn="0" w:firstRowLastColumn="0" w:lastRowFirstColumn="0" w:lastRowLastColumn="0"/>
              <w:rPr>
                <w:b/>
              </w:rPr>
            </w:pPr>
            <w:r w:rsidRPr="002E34A6">
              <w:rPr>
                <w:b/>
              </w:rPr>
              <w:t>Quantité</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8D5B5C" w14:textId="77777777" w:rsidR="009316BD" w:rsidRPr="002E34A6" w:rsidRDefault="009316BD" w:rsidP="008D4140">
            <w:pPr>
              <w:pStyle w:val="TablTexte"/>
              <w:cnfStyle w:val="000000100000" w:firstRow="0" w:lastRow="0" w:firstColumn="0" w:lastColumn="0" w:oddVBand="0" w:evenVBand="0" w:oddHBand="1" w:evenHBand="0" w:firstRowFirstColumn="0" w:firstRowLastColumn="0" w:lastRowFirstColumn="0" w:lastRowLastColumn="0"/>
              <w:rPr>
                <w:b/>
              </w:rPr>
            </w:pPr>
            <w:r w:rsidRPr="002E34A6">
              <w:rPr>
                <w:b/>
              </w:rPr>
              <w:t>Prix</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F68EF8" w14:textId="77777777" w:rsidR="009316BD" w:rsidRDefault="009316BD" w:rsidP="008D4140">
            <w:pPr>
              <w:pStyle w:val="TablTexte"/>
              <w:cnfStyle w:val="000000100000" w:firstRow="0" w:lastRow="0" w:firstColumn="0" w:lastColumn="0" w:oddVBand="0" w:evenVBand="0" w:oddHBand="1" w:evenHBand="0" w:firstRowFirstColumn="0" w:firstRowLastColumn="0" w:lastRowFirstColumn="0" w:lastRowLastColumn="0"/>
            </w:pPr>
            <w:r w:rsidRPr="002E34A6">
              <w:rPr>
                <w:b/>
              </w:rPr>
              <w:t>Lien Web</w:t>
            </w:r>
          </w:p>
        </w:tc>
      </w:tr>
      <w:tr w:rsidR="009316BD" w14:paraId="360FE347"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75923370" w14:textId="77777777" w:rsidR="009316BD" w:rsidRDefault="00AA7828" w:rsidP="008D4140">
            <w:pPr>
              <w:pStyle w:val="TablTexte"/>
              <w:jc w:val="both"/>
            </w:pPr>
            <w:r>
              <w:t>Visual Studio</w:t>
            </w:r>
          </w:p>
        </w:tc>
        <w:tc>
          <w:tcPr>
            <w:tcW w:w="1344" w:type="dxa"/>
          </w:tcPr>
          <w:p w14:paraId="04CC4B9F" w14:textId="77777777" w:rsidR="009316BD" w:rsidRDefault="00AA7828" w:rsidP="008D4140">
            <w:pPr>
              <w:pStyle w:val="TablTexte"/>
              <w:jc w:val="both"/>
              <w:cnfStyle w:val="000000000000" w:firstRow="0" w:lastRow="0" w:firstColumn="0" w:lastColumn="0" w:oddVBand="0" w:evenVBand="0" w:oddHBand="0" w:evenHBand="0" w:firstRowFirstColumn="0" w:firstRowLastColumn="0" w:lastRowFirstColumn="0" w:lastRowLastColumn="0"/>
            </w:pPr>
            <w:r>
              <w:t>1 par étudiant</w:t>
            </w:r>
          </w:p>
        </w:tc>
        <w:tc>
          <w:tcPr>
            <w:tcW w:w="1344" w:type="dxa"/>
          </w:tcPr>
          <w:p w14:paraId="2C7DD706" w14:textId="77777777" w:rsidR="009316BD" w:rsidRDefault="00AA7828" w:rsidP="008D4140">
            <w:pPr>
              <w:pStyle w:val="TablTexte"/>
              <w:jc w:val="both"/>
              <w:cnfStyle w:val="000000000000" w:firstRow="0" w:lastRow="0" w:firstColumn="0" w:lastColumn="0" w:oddVBand="0" w:evenVBand="0" w:oddHBand="0" w:evenHBand="0" w:firstRowFirstColumn="0" w:firstRowLastColumn="0" w:lastRowFirstColumn="0" w:lastRowLastColumn="0"/>
            </w:pPr>
            <w:r>
              <w:t>0</w:t>
            </w:r>
          </w:p>
        </w:tc>
        <w:tc>
          <w:tcPr>
            <w:tcW w:w="5377" w:type="dxa"/>
          </w:tcPr>
          <w:p w14:paraId="72AEC6DC" w14:textId="77777777" w:rsidR="009316BD" w:rsidRDefault="00AA7828" w:rsidP="008D4140">
            <w:pPr>
              <w:pStyle w:val="TablTexte"/>
              <w:cnfStyle w:val="000000000000" w:firstRow="0" w:lastRow="0" w:firstColumn="0" w:lastColumn="0" w:oddVBand="0" w:evenVBand="0" w:oddHBand="0" w:evenHBand="0" w:firstRowFirstColumn="0" w:firstRowLastColumn="0" w:lastRowFirstColumn="0" w:lastRowLastColumn="0"/>
            </w:pPr>
            <w:r>
              <w:t>Sur l’E.N.T.</w:t>
            </w:r>
          </w:p>
        </w:tc>
      </w:tr>
      <w:tr w:rsidR="009316BD" w14:paraId="6849497F"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8EF04A" w14:textId="77777777" w:rsidR="009316BD" w:rsidRDefault="00AA7828" w:rsidP="008D4140">
            <w:pPr>
              <w:pStyle w:val="TablTexte"/>
              <w:jc w:val="both"/>
            </w:pPr>
            <w:r>
              <w:t>SQL Server</w:t>
            </w:r>
            <w:r w:rsidR="00F64402">
              <w:t xml:space="preserve"> (conseillé)</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50405" w14:textId="77777777" w:rsidR="009316BD" w:rsidRDefault="00AA7828" w:rsidP="00B078E3">
            <w:pPr>
              <w:pStyle w:val="TablTexte"/>
              <w:jc w:val="both"/>
              <w:cnfStyle w:val="000000100000" w:firstRow="0" w:lastRow="0" w:firstColumn="0" w:lastColumn="0" w:oddVBand="0" w:evenVBand="0" w:oddHBand="1" w:evenHBand="0" w:firstRowFirstColumn="0" w:firstRowLastColumn="0" w:lastRowFirstColumn="0" w:lastRowLastColumn="0"/>
            </w:pPr>
            <w:r>
              <w:t xml:space="preserve">1 par </w:t>
            </w:r>
            <w:r w:rsidR="00B078E3">
              <w:t>g</w:t>
            </w:r>
            <w:r w:rsidR="00B335AD">
              <w:t>r</w:t>
            </w:r>
            <w:r w:rsidR="00B078E3">
              <w:t>oupe</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983C69" w14:textId="77777777" w:rsidR="009316BD" w:rsidRDefault="00AA7828" w:rsidP="008D4140">
            <w:pPr>
              <w:pStyle w:val="TablTexte"/>
              <w:jc w:val="both"/>
              <w:cnfStyle w:val="000000100000" w:firstRow="0" w:lastRow="0" w:firstColumn="0" w:lastColumn="0" w:oddVBand="0" w:evenVBand="0" w:oddHBand="1" w:evenHBand="0" w:firstRowFirstColumn="0" w:firstRowLastColumn="0" w:lastRowFirstColumn="0" w:lastRowLastColumn="0"/>
            </w:pPr>
            <w:r>
              <w:t>0</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526715" w14:textId="77777777" w:rsidR="009316BD" w:rsidRDefault="00AA7828" w:rsidP="008D4140">
            <w:pPr>
              <w:pStyle w:val="TablTexte"/>
              <w:cnfStyle w:val="000000100000" w:firstRow="0" w:lastRow="0" w:firstColumn="0" w:lastColumn="0" w:oddVBand="0" w:evenVBand="0" w:oddHBand="1" w:evenHBand="0" w:firstRowFirstColumn="0" w:firstRowLastColumn="0" w:lastRowFirstColumn="0" w:lastRowLastColumn="0"/>
            </w:pPr>
            <w:r>
              <w:t>Sur l’E.N.T.</w:t>
            </w:r>
          </w:p>
        </w:tc>
      </w:tr>
      <w:tr w:rsidR="009316BD" w14:paraId="3950A757"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5E95882B" w14:textId="19257315" w:rsidR="009316BD" w:rsidRDefault="00FD319F" w:rsidP="008D4140">
            <w:pPr>
              <w:pStyle w:val="TablTexte"/>
              <w:jc w:val="both"/>
            </w:pPr>
            <w:r>
              <w:t>Visual Paradigm</w:t>
            </w:r>
            <w:r w:rsidR="00B10171">
              <w:t xml:space="preserve"> (ou assimilé)</w:t>
            </w:r>
          </w:p>
        </w:tc>
        <w:tc>
          <w:tcPr>
            <w:tcW w:w="1344" w:type="dxa"/>
          </w:tcPr>
          <w:p w14:paraId="2995BD34" w14:textId="77777777" w:rsidR="009316BD" w:rsidRDefault="00B078E3" w:rsidP="008D4140">
            <w:pPr>
              <w:pStyle w:val="TablTexte"/>
              <w:jc w:val="both"/>
              <w:cnfStyle w:val="000000000000" w:firstRow="0" w:lastRow="0" w:firstColumn="0" w:lastColumn="0" w:oddVBand="0" w:evenVBand="0" w:oddHBand="0" w:evenHBand="0" w:firstRowFirstColumn="0" w:firstRowLastColumn="0" w:lastRowFirstColumn="0" w:lastRowLastColumn="0"/>
            </w:pPr>
            <w:r>
              <w:t>1 par étudiant</w:t>
            </w:r>
          </w:p>
        </w:tc>
        <w:tc>
          <w:tcPr>
            <w:tcW w:w="1344" w:type="dxa"/>
          </w:tcPr>
          <w:p w14:paraId="708836B9" w14:textId="77777777" w:rsidR="009316BD" w:rsidRDefault="00FD319F" w:rsidP="008D4140">
            <w:pPr>
              <w:pStyle w:val="TablTexte"/>
              <w:jc w:val="both"/>
              <w:cnfStyle w:val="000000000000" w:firstRow="0" w:lastRow="0" w:firstColumn="0" w:lastColumn="0" w:oddVBand="0" w:evenVBand="0" w:oddHBand="0" w:evenHBand="0" w:firstRowFirstColumn="0" w:firstRowLastColumn="0" w:lastRowFirstColumn="0" w:lastRowLastColumn="0"/>
            </w:pPr>
            <w:r>
              <w:t>Version d’évaluation</w:t>
            </w:r>
          </w:p>
        </w:tc>
        <w:tc>
          <w:tcPr>
            <w:tcW w:w="5377" w:type="dxa"/>
          </w:tcPr>
          <w:p w14:paraId="34A8584F" w14:textId="77777777" w:rsidR="009316BD" w:rsidRDefault="00145D37" w:rsidP="008D4140">
            <w:pPr>
              <w:pStyle w:val="TablTexte"/>
              <w:cnfStyle w:val="000000000000" w:firstRow="0" w:lastRow="0" w:firstColumn="0" w:lastColumn="0" w:oddVBand="0" w:evenVBand="0" w:oddHBand="0" w:evenHBand="0" w:firstRowFirstColumn="0" w:firstRowLastColumn="0" w:lastRowFirstColumn="0" w:lastRowLastColumn="0"/>
            </w:pPr>
            <w:hyperlink r:id="rId24" w:history="1">
              <w:r w:rsidR="00FD319F" w:rsidRPr="008B13CF">
                <w:rPr>
                  <w:rStyle w:val="Lienhypertexte"/>
                </w:rPr>
                <w:t>https://www.visual-paradigm.com/</w:t>
              </w:r>
            </w:hyperlink>
            <w:r w:rsidR="00FD319F">
              <w:t xml:space="preserve"> </w:t>
            </w:r>
          </w:p>
        </w:tc>
      </w:tr>
      <w:tr w:rsidR="00AA7828" w14:paraId="3A352643" w14:textId="77777777" w:rsidTr="009F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663089DF" w14:textId="2E2BDE72" w:rsidR="00AA7828" w:rsidRPr="009F708D" w:rsidRDefault="00FD319F" w:rsidP="008D4140">
            <w:pPr>
              <w:pStyle w:val="TablTexte"/>
              <w:jc w:val="both"/>
              <w:rPr>
                <w:b w:val="0"/>
              </w:rPr>
            </w:pPr>
            <w:r w:rsidRPr="009F708D">
              <w:rPr>
                <w:b w:val="0"/>
              </w:rPr>
              <w:t>Analyse SI</w:t>
            </w:r>
            <w:r w:rsidR="00B10171">
              <w:rPr>
                <w:b w:val="0"/>
              </w:rPr>
              <w:t xml:space="preserve"> (ou assimilé)</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6F2624F9" w14:textId="77777777" w:rsidR="00AA7828" w:rsidRPr="009F708D" w:rsidRDefault="00B078E3" w:rsidP="008D4140">
            <w:pPr>
              <w:pStyle w:val="TablTexte"/>
              <w:jc w:val="both"/>
              <w:cnfStyle w:val="010000000000" w:firstRow="0" w:lastRow="1" w:firstColumn="0" w:lastColumn="0" w:oddVBand="0" w:evenVBand="0" w:oddHBand="0" w:evenHBand="0" w:firstRowFirstColumn="0" w:firstRowLastColumn="0" w:lastRowFirstColumn="0" w:lastRowLastColumn="0"/>
              <w:rPr>
                <w:b w:val="0"/>
              </w:rPr>
            </w:pPr>
            <w:r w:rsidRPr="009F708D">
              <w:rPr>
                <w:b w:val="0"/>
              </w:rPr>
              <w:t xml:space="preserve">1 </w:t>
            </w:r>
            <w:r w:rsidR="00FD319F" w:rsidRPr="009F708D">
              <w:rPr>
                <w:b w:val="0"/>
              </w:rPr>
              <w:t>par étudiant</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2565530E" w14:textId="77777777" w:rsidR="00AA7828" w:rsidRPr="009F708D" w:rsidRDefault="00B078E3" w:rsidP="008D4140">
            <w:pPr>
              <w:pStyle w:val="TablTexte"/>
              <w:jc w:val="both"/>
              <w:cnfStyle w:val="010000000000" w:firstRow="0" w:lastRow="1" w:firstColumn="0" w:lastColumn="0" w:oddVBand="0" w:evenVBand="0" w:oddHBand="0" w:evenHBand="0" w:firstRowFirstColumn="0" w:firstRowLastColumn="0" w:lastRowFirstColumn="0" w:lastRowLastColumn="0"/>
              <w:rPr>
                <w:b w:val="0"/>
              </w:rPr>
            </w:pPr>
            <w:r w:rsidRPr="009F708D">
              <w:rPr>
                <w:b w:val="0"/>
              </w:rPr>
              <w:t>0</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3B2FF775" w14:textId="77777777" w:rsidR="00AA7828" w:rsidRPr="009F708D" w:rsidRDefault="00145D37" w:rsidP="008D4140">
            <w:pPr>
              <w:pStyle w:val="TablTexte"/>
              <w:cnfStyle w:val="010000000000" w:firstRow="0" w:lastRow="1" w:firstColumn="0" w:lastColumn="0" w:oddVBand="0" w:evenVBand="0" w:oddHBand="0" w:evenHBand="0" w:firstRowFirstColumn="0" w:firstRowLastColumn="0" w:lastRowFirstColumn="0" w:lastRowLastColumn="0"/>
              <w:rPr>
                <w:b w:val="0"/>
              </w:rPr>
            </w:pPr>
            <w:hyperlink r:id="rId25" w:history="1">
              <w:r w:rsidR="00FD319F" w:rsidRPr="009F708D">
                <w:rPr>
                  <w:rStyle w:val="Lienhypertexte"/>
                  <w:b w:val="0"/>
                </w:rPr>
                <w:t>https://framalibre.org/content/analysesi</w:t>
              </w:r>
            </w:hyperlink>
            <w:r w:rsidR="00FD319F" w:rsidRPr="009F708D">
              <w:rPr>
                <w:b w:val="0"/>
              </w:rPr>
              <w:t xml:space="preserve"> </w:t>
            </w:r>
          </w:p>
        </w:tc>
      </w:tr>
    </w:tbl>
    <w:p w14:paraId="1837B839" w14:textId="77777777" w:rsidR="002656F4" w:rsidRDefault="002656F4" w:rsidP="002656F4"/>
    <w:p w14:paraId="2CA31F7A" w14:textId="77777777" w:rsidR="00B335AD" w:rsidRDefault="00B335AD" w:rsidP="002656F4"/>
    <w:p w14:paraId="08FB4AB7" w14:textId="77777777" w:rsidR="00B335AD" w:rsidRDefault="00B335AD" w:rsidP="002656F4"/>
    <w:p w14:paraId="2B6DF538" w14:textId="77777777" w:rsidR="00E00300" w:rsidRDefault="00E00300" w:rsidP="002656F4"/>
    <w:p w14:paraId="34653BAA" w14:textId="77777777" w:rsidR="00B335AD" w:rsidRDefault="00B335AD" w:rsidP="002656F4"/>
    <w:tbl>
      <w:tblPr>
        <w:tblStyle w:val="Grilledutableau"/>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347"/>
        <w:gridCol w:w="1483"/>
        <w:gridCol w:w="1205"/>
        <w:gridCol w:w="5377"/>
      </w:tblGrid>
      <w:tr w:rsidR="00594E4F" w:rsidRPr="00B335AD" w14:paraId="091C6AEB"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AEA5D3" w14:textId="77777777" w:rsidR="00594E4F" w:rsidRPr="00014AEA" w:rsidRDefault="00594E4F" w:rsidP="008D4140">
            <w:pPr>
              <w:pStyle w:val="TablTexte"/>
              <w:rPr>
                <w:color w:val="FFFFFF"/>
              </w:rPr>
            </w:pPr>
            <w:r>
              <w:rPr>
                <w:color w:val="FFFFFF"/>
              </w:rPr>
              <w:lastRenderedPageBreak/>
              <w:t>Livrables à produire par les étudiants et à vérifier</w:t>
            </w:r>
          </w:p>
        </w:tc>
      </w:tr>
      <w:tr w:rsidR="00594E4F" w14:paraId="3B5D1DE0" w14:textId="77777777" w:rsidTr="009B5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3E75FD" w14:textId="77777777" w:rsidR="00594E4F" w:rsidRPr="002E34A6" w:rsidRDefault="00594E4F" w:rsidP="008D4140">
            <w:pPr>
              <w:pStyle w:val="TablTexte"/>
              <w:rPr>
                <w:b/>
              </w:rPr>
            </w:pPr>
            <w:r w:rsidRPr="002E34A6">
              <w:rPr>
                <w:b/>
              </w:rPr>
              <w:t>Nom</w:t>
            </w:r>
          </w:p>
        </w:tc>
        <w:tc>
          <w:tcPr>
            <w:tcW w:w="148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4142BA" w14:textId="77777777" w:rsidR="00594E4F" w:rsidRPr="002E34A6" w:rsidRDefault="00594E4F" w:rsidP="008D4140">
            <w:pPr>
              <w:pStyle w:val="TablTexte"/>
              <w:cnfStyle w:val="000000100000" w:firstRow="0" w:lastRow="0" w:firstColumn="0" w:lastColumn="0" w:oddVBand="0" w:evenVBand="0" w:oddHBand="1" w:evenHBand="0" w:firstRowFirstColumn="0" w:firstRowLastColumn="0" w:lastRowFirstColumn="0" w:lastRowLastColumn="0"/>
              <w:rPr>
                <w:b/>
              </w:rPr>
            </w:pPr>
            <w:r>
              <w:rPr>
                <w:b/>
              </w:rPr>
              <w:t>Type</w:t>
            </w:r>
          </w:p>
        </w:tc>
        <w:tc>
          <w:tcPr>
            <w:tcW w:w="120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A9AEEA" w14:textId="77777777" w:rsidR="00594E4F" w:rsidRPr="002E34A6" w:rsidRDefault="00594E4F" w:rsidP="008D4140">
            <w:pPr>
              <w:pStyle w:val="TablTexte"/>
              <w:cnfStyle w:val="000000100000" w:firstRow="0" w:lastRow="0" w:firstColumn="0" w:lastColumn="0" w:oddVBand="0" w:evenVBand="0" w:oddHBand="1" w:evenHBand="0" w:firstRowFirstColumn="0" w:firstRowLastColumn="0" w:lastRowFirstColumn="0" w:lastRowLastColumn="0"/>
              <w:rPr>
                <w:b/>
              </w:rPr>
            </w:pPr>
            <w:r>
              <w:rPr>
                <w:b/>
              </w:rPr>
              <w:t>Date</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A81C94" w14:textId="77777777" w:rsidR="00594E4F" w:rsidRPr="00B078E3" w:rsidRDefault="00594E4F" w:rsidP="00E00300">
            <w:pPr>
              <w:pStyle w:val="TablTexte"/>
              <w:cnfStyle w:val="000000100000" w:firstRow="0" w:lastRow="0" w:firstColumn="0" w:lastColumn="0" w:oddVBand="0" w:evenVBand="0" w:oddHBand="1" w:evenHBand="0" w:firstRowFirstColumn="0" w:firstRowLastColumn="0" w:lastRowFirstColumn="0" w:lastRowLastColumn="0"/>
            </w:pPr>
            <w:r>
              <w:rPr>
                <w:b/>
              </w:rPr>
              <w:t>Eléments à vérifier</w:t>
            </w:r>
          </w:p>
        </w:tc>
      </w:tr>
      <w:tr w:rsidR="00594E4F" w14:paraId="1B2CA5CC" w14:textId="77777777" w:rsidTr="009B50DD">
        <w:tc>
          <w:tcPr>
            <w:cnfStyle w:val="001000000000" w:firstRow="0" w:lastRow="0" w:firstColumn="1" w:lastColumn="0" w:oddVBand="0" w:evenVBand="0" w:oddHBand="0" w:evenHBand="0" w:firstRowFirstColumn="0" w:firstRowLastColumn="0" w:lastRowFirstColumn="0" w:lastRowLastColumn="0"/>
            <w:tcW w:w="1347" w:type="dxa"/>
          </w:tcPr>
          <w:p w14:paraId="7E4FF87B" w14:textId="77777777" w:rsidR="00B860DC" w:rsidRDefault="004B5A4B" w:rsidP="008E4E20">
            <w:pPr>
              <w:pStyle w:val="TablTexte"/>
              <w:jc w:val="left"/>
            </w:pPr>
            <w:r>
              <w:t>Livraison</w:t>
            </w:r>
            <w:r w:rsidR="008E4E20">
              <w:t xml:space="preserve"> 1</w:t>
            </w:r>
          </w:p>
          <w:p w14:paraId="5CFC8C48" w14:textId="1A26CF47" w:rsidR="00B860DC" w:rsidRPr="00B860DC" w:rsidRDefault="00B860DC" w:rsidP="008E4E20">
            <w:pPr>
              <w:pStyle w:val="TablTexte"/>
              <w:jc w:val="left"/>
              <w:rPr>
                <w:i/>
              </w:rPr>
            </w:pPr>
            <w:r w:rsidRPr="00B860DC">
              <w:rPr>
                <w:i/>
              </w:rPr>
              <w:t>Evaluation : non</w:t>
            </w:r>
            <w:r w:rsidR="007A4818">
              <w:rPr>
                <w:i/>
              </w:rPr>
              <w:t xml:space="preserve"> (simple point avec le Pilote)</w:t>
            </w:r>
          </w:p>
        </w:tc>
        <w:tc>
          <w:tcPr>
            <w:tcW w:w="1483" w:type="dxa"/>
          </w:tcPr>
          <w:p w14:paraId="5F9E7AE6" w14:textId="77777777" w:rsidR="00594E4F" w:rsidRDefault="00A935AC" w:rsidP="008E4E20">
            <w:pPr>
              <w:pStyle w:val="TablTexte"/>
              <w:jc w:val="left"/>
              <w:cnfStyle w:val="000000000000" w:firstRow="0" w:lastRow="0" w:firstColumn="0" w:lastColumn="0" w:oddVBand="0" w:evenVBand="0" w:oddHBand="0" w:evenHBand="0" w:firstRowFirstColumn="0" w:firstRowLastColumn="0" w:lastRowFirstColumn="0" w:lastRowLastColumn="0"/>
            </w:pPr>
            <w:r>
              <w:t>Organisation</w:t>
            </w:r>
          </w:p>
        </w:tc>
        <w:tc>
          <w:tcPr>
            <w:tcW w:w="1205" w:type="dxa"/>
          </w:tcPr>
          <w:p w14:paraId="5DDDB41A" w14:textId="785E1947" w:rsidR="00594E4F" w:rsidRDefault="002422E3" w:rsidP="008E4E20">
            <w:pPr>
              <w:pStyle w:val="TablTexte"/>
              <w:jc w:val="left"/>
              <w:cnfStyle w:val="000000000000" w:firstRow="0" w:lastRow="0" w:firstColumn="0" w:lastColumn="0" w:oddVBand="0" w:evenVBand="0" w:oddHBand="0" w:evenHBand="0" w:firstRowFirstColumn="0" w:firstRowLastColumn="0" w:lastRowFirstColumn="0" w:lastRowLastColumn="0"/>
            </w:pPr>
            <w:r>
              <w:t>Voir planification</w:t>
            </w:r>
          </w:p>
        </w:tc>
        <w:tc>
          <w:tcPr>
            <w:tcW w:w="5377" w:type="dxa"/>
          </w:tcPr>
          <w:p w14:paraId="1D532E87" w14:textId="55F7BC31" w:rsidR="00594E4F" w:rsidRPr="00E00300" w:rsidRDefault="00A935AC" w:rsidP="008E4E20">
            <w:pPr>
              <w:pStyle w:val="TablTexte"/>
              <w:jc w:val="left"/>
              <w:cnfStyle w:val="000000000000" w:firstRow="0" w:lastRow="0" w:firstColumn="0" w:lastColumn="0" w:oddVBand="0" w:evenVBand="0" w:oddHBand="0" w:evenHBand="0" w:firstRowFirstColumn="0" w:firstRowLastColumn="0" w:lastRowFirstColumn="0" w:lastRowLastColumn="0"/>
            </w:pPr>
            <w:r w:rsidRPr="00A935AC">
              <w:t>Les étudiants vont proposer une org</w:t>
            </w:r>
            <w:r w:rsidR="009B50DD">
              <w:t>anisation au pilote. Ce dernier</w:t>
            </w:r>
            <w:r w:rsidRPr="00A935AC">
              <w:t xml:space="preserve"> peut la valider en l’état</w:t>
            </w:r>
            <w:r w:rsidR="009B50DD">
              <w:t>,</w:t>
            </w:r>
            <w:r w:rsidRPr="00A935AC">
              <w:t xml:space="preserve"> ou</w:t>
            </w:r>
            <w:r w:rsidR="009B50DD">
              <w:t>,</w:t>
            </w:r>
            <w:r w:rsidRPr="00A935AC">
              <w:t xml:space="preserve"> la réorienter. Il doit s’assurer que les étudiants ont compris ce qu’ils doivent faire et valider comment ils imaginent le faire.</w:t>
            </w:r>
          </w:p>
        </w:tc>
      </w:tr>
      <w:tr w:rsidR="00594E4F" w14:paraId="2D42DD5C" w14:textId="77777777" w:rsidTr="009B5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E131CB" w14:textId="77777777" w:rsidR="00594E4F" w:rsidRDefault="004B5A4B" w:rsidP="008E4E20">
            <w:pPr>
              <w:pStyle w:val="TablTexte"/>
              <w:jc w:val="left"/>
            </w:pPr>
            <w:r>
              <w:t>Livraison</w:t>
            </w:r>
            <w:r w:rsidR="008E4E20">
              <w:t xml:space="preserve"> 2</w:t>
            </w:r>
          </w:p>
          <w:p w14:paraId="4C3FF271" w14:textId="71360506" w:rsidR="00B860DC" w:rsidRPr="00B860DC" w:rsidRDefault="00AC2EA3" w:rsidP="008E4E20">
            <w:pPr>
              <w:pStyle w:val="TablTexte"/>
              <w:jc w:val="left"/>
              <w:rPr>
                <w:i/>
              </w:rPr>
            </w:pPr>
            <w:r>
              <w:rPr>
                <w:i/>
              </w:rPr>
              <w:t>Evaluation : oui</w:t>
            </w:r>
          </w:p>
        </w:tc>
        <w:tc>
          <w:tcPr>
            <w:tcW w:w="148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44ADA5" w14:textId="7657FAB6" w:rsidR="00594E4F" w:rsidRDefault="00D41017" w:rsidP="008E4E20">
            <w:pPr>
              <w:pStyle w:val="TablTexte"/>
              <w:jc w:val="left"/>
              <w:cnfStyle w:val="000000100000" w:firstRow="0" w:lastRow="0" w:firstColumn="0" w:lastColumn="0" w:oddVBand="0" w:evenVBand="0" w:oddHBand="1" w:evenHBand="0" w:firstRowFirstColumn="0" w:firstRowLastColumn="0" w:lastRowFirstColumn="0" w:lastRowLastColumn="0"/>
            </w:pPr>
            <w:r>
              <w:t xml:space="preserve">Etude </w:t>
            </w:r>
            <w:r w:rsidR="00401E2B">
              <w:t>(conception)</w:t>
            </w:r>
            <w:r>
              <w:t>+ Environnement de travail</w:t>
            </w:r>
          </w:p>
        </w:tc>
        <w:tc>
          <w:tcPr>
            <w:tcW w:w="120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C66F8F" w14:textId="5DBD931A" w:rsidR="00594E4F" w:rsidRDefault="002422E3" w:rsidP="008E4E20">
            <w:pPr>
              <w:pStyle w:val="TablTexte"/>
              <w:jc w:val="left"/>
              <w:cnfStyle w:val="000000100000" w:firstRow="0" w:lastRow="0" w:firstColumn="0" w:lastColumn="0" w:oddVBand="0" w:evenVBand="0" w:oddHBand="1" w:evenHBand="0" w:firstRowFirstColumn="0" w:firstRowLastColumn="0" w:lastRowFirstColumn="0" w:lastRowLastColumn="0"/>
            </w:pPr>
            <w:r>
              <w:t>Voir planification</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B2618B" w14:textId="6AA1AC57" w:rsidR="00D41017" w:rsidRDefault="00D41017" w:rsidP="00D41017">
            <w:pPr>
              <w:pStyle w:val="TablTexte"/>
              <w:jc w:val="left"/>
              <w:cnfStyle w:val="000000100000" w:firstRow="0" w:lastRow="0" w:firstColumn="0" w:lastColumn="0" w:oddVBand="0" w:evenVBand="0" w:oddHBand="1" w:evenHBand="0" w:firstRowFirstColumn="0" w:firstRowLastColumn="0" w:lastRowFirstColumn="0" w:lastRowLastColumn="0"/>
            </w:pPr>
            <w:r w:rsidRPr="00D41017">
              <w:t>Les étudiants vont s’occuper de l’étude et de la conception. Ils devront réali</w:t>
            </w:r>
            <w:r w:rsidR="00F728F3">
              <w:t>ser des diagrammes UML qui leur</w:t>
            </w:r>
            <w:r w:rsidRPr="00D41017">
              <w:t xml:space="preserve"> serviront de base de travail au moment de la réalisation (programmation)</w:t>
            </w:r>
            <w:r>
              <w:t xml:space="preserve">. Ils doivent également mettre en place leurs environnements de travail. Ils doivent donc produire : </w:t>
            </w:r>
          </w:p>
          <w:p w14:paraId="3A54EBDD" w14:textId="77777777" w:rsidR="00D41017" w:rsidRDefault="00D41017"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 de cas d’utilisation</w:t>
            </w:r>
          </w:p>
          <w:p w14:paraId="66E94A02" w14:textId="77777777" w:rsidR="00D41017" w:rsidRDefault="00D41017"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 de classes</w:t>
            </w:r>
          </w:p>
          <w:p w14:paraId="1EC92EEE" w14:textId="5B1D8FF2" w:rsidR="00D41017" w:rsidRDefault="008034BE"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w:t>
            </w:r>
            <w:r w:rsidR="00D41017">
              <w:t xml:space="preserve"> de séquences</w:t>
            </w:r>
          </w:p>
          <w:p w14:paraId="271A3222" w14:textId="7181268C" w:rsidR="00D41017" w:rsidRDefault="008034BE"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w:t>
            </w:r>
            <w:r w:rsidR="00D41017">
              <w:t xml:space="preserve"> d’activités</w:t>
            </w:r>
          </w:p>
          <w:p w14:paraId="33021BBE" w14:textId="77777777" w:rsidR="00594E4F" w:rsidRDefault="00D41017"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Environnement de développement opérationnel</w:t>
            </w:r>
          </w:p>
          <w:p w14:paraId="72EF163F" w14:textId="77777777" w:rsidR="00D41017" w:rsidRDefault="00D41017" w:rsidP="0086740C">
            <w:pPr>
              <w:pStyle w:val="TablTexte"/>
              <w:numPr>
                <w:ilvl w:val="1"/>
                <w:numId w:val="10"/>
              </w:numPr>
              <w:jc w:val="left"/>
              <w:cnfStyle w:val="000000100000" w:firstRow="0" w:lastRow="0" w:firstColumn="0" w:lastColumn="0" w:oddVBand="0" w:evenVBand="0" w:oddHBand="1" w:evenHBand="0" w:firstRowFirstColumn="0" w:firstRowLastColumn="0" w:lastRowFirstColumn="0" w:lastRowLastColumn="0"/>
            </w:pPr>
            <w:r>
              <w:t>Git</w:t>
            </w:r>
          </w:p>
          <w:p w14:paraId="59356100" w14:textId="77777777" w:rsidR="00D41017" w:rsidRDefault="00D41017" w:rsidP="0086740C">
            <w:pPr>
              <w:pStyle w:val="TablTexte"/>
              <w:numPr>
                <w:ilvl w:val="1"/>
                <w:numId w:val="10"/>
              </w:numPr>
              <w:jc w:val="left"/>
              <w:cnfStyle w:val="000000100000" w:firstRow="0" w:lastRow="0" w:firstColumn="0" w:lastColumn="0" w:oddVBand="0" w:evenVBand="0" w:oddHBand="1" w:evenHBand="0" w:firstRowFirstColumn="0" w:firstRowLastColumn="0" w:lastRowFirstColumn="0" w:lastRowLastColumn="0"/>
            </w:pPr>
            <w:r>
              <w:t>VS</w:t>
            </w:r>
          </w:p>
          <w:p w14:paraId="6FD72F6A" w14:textId="77777777" w:rsidR="00D41017" w:rsidRPr="00E00300" w:rsidRDefault="00D41017" w:rsidP="0086740C">
            <w:pPr>
              <w:pStyle w:val="TablTexte"/>
              <w:numPr>
                <w:ilvl w:val="1"/>
                <w:numId w:val="10"/>
              </w:numPr>
              <w:jc w:val="left"/>
              <w:cnfStyle w:val="000000100000" w:firstRow="0" w:lastRow="0" w:firstColumn="0" w:lastColumn="0" w:oddVBand="0" w:evenVBand="0" w:oddHBand="1" w:evenHBand="0" w:firstRowFirstColumn="0" w:firstRowLastColumn="0" w:lastRowFirstColumn="0" w:lastRowLastColumn="0"/>
            </w:pPr>
            <w:r>
              <w:t>DB</w:t>
            </w:r>
          </w:p>
        </w:tc>
      </w:tr>
      <w:tr w:rsidR="00594E4F" w14:paraId="25F94DEF" w14:textId="77777777" w:rsidTr="009B50D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cBorders>
          </w:tcPr>
          <w:p w14:paraId="7932E2F7" w14:textId="77777777" w:rsidR="00594E4F" w:rsidRPr="009F708D" w:rsidRDefault="008E4E20" w:rsidP="004B5A4B">
            <w:pPr>
              <w:pStyle w:val="TablTexte"/>
              <w:jc w:val="left"/>
              <w:rPr>
                <w:b w:val="0"/>
              </w:rPr>
            </w:pPr>
            <w:r w:rsidRPr="009F708D">
              <w:rPr>
                <w:b w:val="0"/>
              </w:rPr>
              <w:t>Livra</w:t>
            </w:r>
            <w:r w:rsidR="004B5A4B" w:rsidRPr="009F708D">
              <w:rPr>
                <w:b w:val="0"/>
              </w:rPr>
              <w:t>ison</w:t>
            </w:r>
            <w:r w:rsidRPr="009F708D">
              <w:rPr>
                <w:b w:val="0"/>
              </w:rPr>
              <w:t xml:space="preserve"> 3</w:t>
            </w:r>
          </w:p>
          <w:p w14:paraId="303A280D" w14:textId="77777777" w:rsidR="00B860DC" w:rsidRPr="009F708D" w:rsidRDefault="00305F03" w:rsidP="004B5A4B">
            <w:pPr>
              <w:pStyle w:val="TablTexte"/>
              <w:jc w:val="left"/>
              <w:rPr>
                <w:b w:val="0"/>
                <w:i/>
              </w:rPr>
            </w:pPr>
            <w:r w:rsidRPr="009F708D">
              <w:rPr>
                <w:b w:val="0"/>
                <w:i/>
              </w:rPr>
              <w:t>Evaluation : oui</w:t>
            </w:r>
          </w:p>
        </w:tc>
        <w:tc>
          <w:tcPr>
            <w:tcW w:w="1483" w:type="dxa"/>
            <w:tcBorders>
              <w:top w:val="none" w:sz="0" w:space="0" w:color="auto"/>
              <w:left w:val="none" w:sz="0" w:space="0" w:color="auto"/>
              <w:bottom w:val="none" w:sz="0" w:space="0" w:color="auto"/>
              <w:right w:val="none" w:sz="0" w:space="0" w:color="auto"/>
            </w:tcBorders>
          </w:tcPr>
          <w:p w14:paraId="421F3A30" w14:textId="77777777" w:rsidR="00594E4F" w:rsidRPr="009F708D" w:rsidRDefault="004B5A4B" w:rsidP="008E4E20">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Soutenances</w:t>
            </w:r>
            <w:r w:rsidR="008E4E20" w:rsidRPr="009F708D">
              <w:rPr>
                <w:b w:val="0"/>
              </w:rPr>
              <w:t xml:space="preserve"> de projet</w:t>
            </w:r>
            <w:r w:rsidRPr="009F708D">
              <w:rPr>
                <w:b w:val="0"/>
              </w:rPr>
              <w:t>s</w:t>
            </w:r>
          </w:p>
        </w:tc>
        <w:tc>
          <w:tcPr>
            <w:tcW w:w="1205" w:type="dxa"/>
            <w:tcBorders>
              <w:top w:val="none" w:sz="0" w:space="0" w:color="auto"/>
              <w:left w:val="none" w:sz="0" w:space="0" w:color="auto"/>
              <w:bottom w:val="none" w:sz="0" w:space="0" w:color="auto"/>
              <w:right w:val="none" w:sz="0" w:space="0" w:color="auto"/>
            </w:tcBorders>
          </w:tcPr>
          <w:p w14:paraId="43081782" w14:textId="6AEFFF74" w:rsidR="00594E4F" w:rsidRPr="002422E3" w:rsidRDefault="002422E3" w:rsidP="008E4E20">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2422E3">
              <w:rPr>
                <w:b w:val="0"/>
              </w:rPr>
              <w:t>Voir planification</w:t>
            </w:r>
          </w:p>
        </w:tc>
        <w:tc>
          <w:tcPr>
            <w:tcW w:w="5377" w:type="dxa"/>
            <w:tcBorders>
              <w:top w:val="none" w:sz="0" w:space="0" w:color="auto"/>
              <w:left w:val="none" w:sz="0" w:space="0" w:color="auto"/>
              <w:bottom w:val="none" w:sz="0" w:space="0" w:color="auto"/>
              <w:right w:val="none" w:sz="0" w:space="0" w:color="auto"/>
            </w:tcBorders>
          </w:tcPr>
          <w:p w14:paraId="287AA86D" w14:textId="77777777" w:rsidR="00594E4F"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Oral de soutenance</w:t>
            </w:r>
          </w:p>
          <w:p w14:paraId="049C1B0B" w14:textId="77777777" w:rsidR="004B5A4B"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PPT</w:t>
            </w:r>
          </w:p>
          <w:p w14:paraId="73C6265F" w14:textId="77777777" w:rsidR="004B5A4B"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Solution informatique (Application + DB)</w:t>
            </w:r>
          </w:p>
          <w:p w14:paraId="07DF1418" w14:textId="0AF6C372" w:rsidR="004B5A4B" w:rsidRPr="009F708D" w:rsidRDefault="007A4818"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Pr>
                <w:b w:val="0"/>
              </w:rPr>
              <w:t>Questions/Réponses</w:t>
            </w:r>
          </w:p>
          <w:p w14:paraId="14128808" w14:textId="77777777" w:rsidR="004B5A4B"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Tests</w:t>
            </w:r>
          </w:p>
        </w:tc>
      </w:tr>
    </w:tbl>
    <w:p w14:paraId="5F4BAED5" w14:textId="77777777" w:rsidR="002656F4" w:rsidRDefault="002656F4" w:rsidP="002656F4"/>
    <w:p w14:paraId="757F15AA" w14:textId="77777777" w:rsidR="002656F4" w:rsidRDefault="002656F4" w:rsidP="002656F4"/>
    <w:p w14:paraId="276F175E" w14:textId="77777777" w:rsidR="002656F4" w:rsidRDefault="002656F4" w:rsidP="002656F4"/>
    <w:p w14:paraId="6BE02752" w14:textId="77777777" w:rsidR="008D4140" w:rsidRDefault="008D4140" w:rsidP="008D4140">
      <w:pPr>
        <w:pStyle w:val="Titre2"/>
      </w:pPr>
      <w:bookmarkStart w:id="2" w:name="_Toc54346009"/>
      <w:r>
        <w:lastRenderedPageBreak/>
        <w:t>Vision rapide des phases du projet</w:t>
      </w:r>
      <w:bookmarkEnd w:id="2"/>
    </w:p>
    <w:p w14:paraId="11515B25" w14:textId="77777777" w:rsidR="008D4140" w:rsidRDefault="008D4140" w:rsidP="008D4140"/>
    <w:p w14:paraId="792252B6" w14:textId="77777777" w:rsidR="00CF224C" w:rsidRPr="0029756B" w:rsidRDefault="00CF224C" w:rsidP="0086740C">
      <w:pPr>
        <w:pStyle w:val="Paragraphedeliste"/>
        <w:numPr>
          <w:ilvl w:val="0"/>
          <w:numId w:val="11"/>
        </w:numPr>
        <w:spacing w:before="0" w:after="160" w:line="259" w:lineRule="auto"/>
        <w:jc w:val="left"/>
        <w:rPr>
          <w:b/>
        </w:rPr>
      </w:pPr>
      <w:r w:rsidRPr="0029756B">
        <w:rPr>
          <w:b/>
        </w:rPr>
        <w:t>Etape 1</w:t>
      </w:r>
    </w:p>
    <w:p w14:paraId="34CBF9C4" w14:textId="5E764D85" w:rsidR="00CF224C" w:rsidRDefault="0086715C" w:rsidP="0086740C">
      <w:pPr>
        <w:pStyle w:val="Paragraphedeliste"/>
        <w:numPr>
          <w:ilvl w:val="1"/>
          <w:numId w:val="11"/>
        </w:numPr>
        <w:spacing w:before="0" w:after="160" w:line="259" w:lineRule="auto"/>
        <w:jc w:val="left"/>
      </w:pPr>
      <w:r>
        <w:t xml:space="preserve">Date : </w:t>
      </w:r>
      <w:r w:rsidR="002422E3">
        <w:t>Voir planification</w:t>
      </w:r>
    </w:p>
    <w:p w14:paraId="1039B28B" w14:textId="77777777" w:rsidR="00CF224C" w:rsidRDefault="00CF224C" w:rsidP="0086740C">
      <w:pPr>
        <w:pStyle w:val="Paragraphedeliste"/>
        <w:numPr>
          <w:ilvl w:val="1"/>
          <w:numId w:val="11"/>
        </w:numPr>
        <w:spacing w:before="0" w:after="160" w:line="259" w:lineRule="auto"/>
        <w:jc w:val="left"/>
      </w:pPr>
      <w:r>
        <w:t>Nom de l’étape : Lancement du projet</w:t>
      </w:r>
    </w:p>
    <w:p w14:paraId="125223F4" w14:textId="77777777" w:rsidR="00CF224C" w:rsidRDefault="00CF224C" w:rsidP="0086740C">
      <w:pPr>
        <w:pStyle w:val="Paragraphedeliste"/>
        <w:numPr>
          <w:ilvl w:val="1"/>
          <w:numId w:val="11"/>
        </w:numPr>
        <w:spacing w:before="0" w:after="160" w:line="259" w:lineRule="auto"/>
        <w:jc w:val="left"/>
      </w:pPr>
      <w:r>
        <w:t xml:space="preserve">Type étape : </w:t>
      </w:r>
      <w:r w:rsidRPr="00CF224C">
        <w:rPr>
          <w:color w:val="0070C0"/>
        </w:rPr>
        <w:t>Lancement de projet</w:t>
      </w:r>
    </w:p>
    <w:p w14:paraId="743A05FA" w14:textId="77777777" w:rsidR="00CF224C" w:rsidRDefault="00CF224C" w:rsidP="0086740C">
      <w:pPr>
        <w:pStyle w:val="Paragraphedeliste"/>
        <w:numPr>
          <w:ilvl w:val="1"/>
          <w:numId w:val="11"/>
        </w:numPr>
        <w:spacing w:before="0" w:after="160" w:line="259" w:lineRule="auto"/>
        <w:jc w:val="left"/>
      </w:pPr>
      <w:r>
        <w:t>But : Lancement du projet pour permettre aux étudiants d’avoir une vision globale du projet à réaliser</w:t>
      </w:r>
    </w:p>
    <w:p w14:paraId="71044CD1" w14:textId="77777777" w:rsidR="00CF224C" w:rsidRDefault="00CF224C" w:rsidP="0086740C">
      <w:pPr>
        <w:pStyle w:val="Paragraphedeliste"/>
        <w:numPr>
          <w:ilvl w:val="1"/>
          <w:numId w:val="11"/>
        </w:numPr>
        <w:spacing w:before="0" w:after="160" w:line="259" w:lineRule="auto"/>
        <w:jc w:val="left"/>
      </w:pPr>
      <w:r>
        <w:t>Porteur : Le pilote</w:t>
      </w:r>
    </w:p>
    <w:p w14:paraId="4D03D7A6" w14:textId="77777777" w:rsidR="00CF224C" w:rsidRDefault="00CF224C" w:rsidP="0086740C">
      <w:pPr>
        <w:pStyle w:val="Paragraphedeliste"/>
        <w:numPr>
          <w:ilvl w:val="1"/>
          <w:numId w:val="11"/>
        </w:numPr>
        <w:spacing w:before="0" w:after="160" w:line="259" w:lineRule="auto"/>
        <w:jc w:val="left"/>
      </w:pPr>
      <w:r>
        <w:t>Données d’entrée</w:t>
      </w:r>
    </w:p>
    <w:p w14:paraId="2774E089" w14:textId="77777777" w:rsidR="00CF224C" w:rsidRDefault="00CF224C" w:rsidP="0086740C">
      <w:pPr>
        <w:pStyle w:val="Paragraphedeliste"/>
        <w:numPr>
          <w:ilvl w:val="2"/>
          <w:numId w:val="11"/>
        </w:numPr>
        <w:spacing w:before="0" w:after="160" w:line="259" w:lineRule="auto"/>
        <w:jc w:val="left"/>
      </w:pPr>
      <w:r>
        <w:t>Le cahier des charges du projet</w:t>
      </w:r>
    </w:p>
    <w:p w14:paraId="49D6AA75" w14:textId="77777777" w:rsidR="00CF224C" w:rsidRDefault="00CF224C" w:rsidP="0086740C">
      <w:pPr>
        <w:pStyle w:val="Paragraphedeliste"/>
        <w:numPr>
          <w:ilvl w:val="1"/>
          <w:numId w:val="11"/>
        </w:numPr>
        <w:spacing w:before="0" w:after="160" w:line="259" w:lineRule="auto"/>
        <w:jc w:val="left"/>
      </w:pPr>
      <w:r>
        <w:t xml:space="preserve">Données de sortie : </w:t>
      </w:r>
    </w:p>
    <w:p w14:paraId="4B56174E" w14:textId="77777777" w:rsidR="00CF224C" w:rsidRDefault="00CF224C" w:rsidP="0086740C">
      <w:pPr>
        <w:pStyle w:val="Paragraphedeliste"/>
        <w:numPr>
          <w:ilvl w:val="2"/>
          <w:numId w:val="11"/>
        </w:numPr>
        <w:spacing w:before="0" w:after="160" w:line="259" w:lineRule="auto"/>
        <w:jc w:val="left"/>
      </w:pPr>
      <w:r>
        <w:t>Composition des groupes projet</w:t>
      </w:r>
    </w:p>
    <w:p w14:paraId="40C8EC25" w14:textId="77777777" w:rsidR="00CF224C" w:rsidRDefault="00CF224C" w:rsidP="0086740C">
      <w:pPr>
        <w:pStyle w:val="Paragraphedeliste"/>
        <w:numPr>
          <w:ilvl w:val="2"/>
          <w:numId w:val="11"/>
        </w:numPr>
        <w:spacing w:before="0" w:after="160" w:line="259" w:lineRule="auto"/>
        <w:jc w:val="left"/>
      </w:pPr>
      <w:r>
        <w:t>Connaissance globale des attentes du projet (pour les étudiants)</w:t>
      </w:r>
    </w:p>
    <w:p w14:paraId="771814FD" w14:textId="77EB1972" w:rsidR="00CF224C" w:rsidRDefault="00CF224C" w:rsidP="0086740C">
      <w:pPr>
        <w:pStyle w:val="Paragraphedeliste"/>
        <w:numPr>
          <w:ilvl w:val="2"/>
          <w:numId w:val="11"/>
        </w:numPr>
        <w:spacing w:before="0" w:after="160" w:line="259" w:lineRule="auto"/>
        <w:jc w:val="left"/>
      </w:pPr>
      <w:r>
        <w:t>Description rapide de l’étape : Le Pilote de promotion fait prendre connaissance au</w:t>
      </w:r>
      <w:r w:rsidR="009B50DD">
        <w:t>x étudiants du projet et répond</w:t>
      </w:r>
      <w:r>
        <w:t xml:space="preserve"> aux premières questions</w:t>
      </w:r>
    </w:p>
    <w:p w14:paraId="71EA2E09" w14:textId="77777777" w:rsidR="00CF224C" w:rsidRDefault="00CF224C" w:rsidP="0086740C">
      <w:pPr>
        <w:pStyle w:val="Paragraphedeliste"/>
        <w:numPr>
          <w:ilvl w:val="2"/>
          <w:numId w:val="11"/>
        </w:numPr>
        <w:spacing w:before="0" w:after="160" w:line="259" w:lineRule="auto"/>
        <w:jc w:val="left"/>
      </w:pPr>
      <w:r>
        <w:t xml:space="preserve">Etape évaluée : </w:t>
      </w:r>
      <w:r w:rsidRPr="001105A9">
        <w:rPr>
          <w:strike/>
        </w:rPr>
        <w:t>oui</w:t>
      </w:r>
      <w:r>
        <w:t>/non</w:t>
      </w:r>
    </w:p>
    <w:p w14:paraId="3FF5007D" w14:textId="77777777" w:rsidR="00CF224C" w:rsidRDefault="00CF224C" w:rsidP="0086740C">
      <w:pPr>
        <w:pStyle w:val="Paragraphedeliste"/>
        <w:numPr>
          <w:ilvl w:val="1"/>
          <w:numId w:val="11"/>
        </w:numPr>
        <w:spacing w:before="0" w:after="160" w:line="259" w:lineRule="auto"/>
        <w:jc w:val="left"/>
      </w:pPr>
      <w:r>
        <w:t>Item Scholaris : RAS</w:t>
      </w:r>
    </w:p>
    <w:p w14:paraId="35208092" w14:textId="77777777" w:rsidR="004E646F" w:rsidRDefault="004E646F" w:rsidP="004E646F">
      <w:pPr>
        <w:pStyle w:val="Listepuces"/>
        <w:numPr>
          <w:ilvl w:val="0"/>
          <w:numId w:val="0"/>
        </w:numPr>
        <w:ind w:left="170" w:hanging="170"/>
      </w:pPr>
    </w:p>
    <w:p w14:paraId="3AF12D9E" w14:textId="77777777" w:rsidR="005C33B9" w:rsidRPr="00C67157" w:rsidRDefault="005C33B9" w:rsidP="0086740C">
      <w:pPr>
        <w:pStyle w:val="Paragraphedeliste"/>
        <w:numPr>
          <w:ilvl w:val="0"/>
          <w:numId w:val="11"/>
        </w:numPr>
        <w:spacing w:before="0" w:after="160" w:line="259" w:lineRule="auto"/>
        <w:jc w:val="left"/>
        <w:rPr>
          <w:b/>
        </w:rPr>
      </w:pPr>
      <w:r w:rsidRPr="00C67157">
        <w:rPr>
          <w:b/>
        </w:rPr>
        <w:t>Etape 2</w:t>
      </w:r>
    </w:p>
    <w:p w14:paraId="516FD24D" w14:textId="116404A5" w:rsidR="005C33B9" w:rsidRDefault="002433F1" w:rsidP="0086740C">
      <w:pPr>
        <w:pStyle w:val="Paragraphedeliste"/>
        <w:numPr>
          <w:ilvl w:val="1"/>
          <w:numId w:val="11"/>
        </w:numPr>
        <w:spacing w:before="0" w:after="160" w:line="259" w:lineRule="auto"/>
        <w:jc w:val="left"/>
      </w:pPr>
      <w:r>
        <w:t xml:space="preserve">Date : </w:t>
      </w:r>
      <w:r w:rsidR="002422E3">
        <w:t>Voir planification</w:t>
      </w:r>
    </w:p>
    <w:p w14:paraId="3E92B61B" w14:textId="6C619C8B" w:rsidR="005C33B9" w:rsidRDefault="005C33B9" w:rsidP="002433F1">
      <w:pPr>
        <w:pStyle w:val="Paragraphedeliste"/>
        <w:numPr>
          <w:ilvl w:val="1"/>
          <w:numId w:val="11"/>
        </w:numPr>
        <w:spacing w:before="0" w:after="160" w:line="259" w:lineRule="auto"/>
        <w:jc w:val="left"/>
      </w:pPr>
      <w:r>
        <w:t>Nom de l’étape : Organisation générale et appropriation du cahier des charges</w:t>
      </w:r>
      <w:r w:rsidR="002433F1">
        <w:t xml:space="preserve"> par les étudiants</w:t>
      </w:r>
    </w:p>
    <w:p w14:paraId="1D60FF14" w14:textId="77777777" w:rsidR="005C33B9" w:rsidRDefault="005C33B9" w:rsidP="0086740C">
      <w:pPr>
        <w:pStyle w:val="Paragraphedeliste"/>
        <w:numPr>
          <w:ilvl w:val="1"/>
          <w:numId w:val="11"/>
        </w:numPr>
        <w:spacing w:before="0" w:after="160" w:line="259" w:lineRule="auto"/>
        <w:jc w:val="left"/>
      </w:pPr>
      <w:r>
        <w:t xml:space="preserve">Type étape : </w:t>
      </w:r>
      <w:r w:rsidR="0029756B" w:rsidRPr="0029756B">
        <w:rPr>
          <w:color w:val="FFC000"/>
        </w:rPr>
        <w:t>Réalisation étudiants</w:t>
      </w:r>
    </w:p>
    <w:p w14:paraId="2D2670DE" w14:textId="77777777" w:rsidR="005C33B9" w:rsidRDefault="005C33B9" w:rsidP="0086740C">
      <w:pPr>
        <w:pStyle w:val="Paragraphedeliste"/>
        <w:numPr>
          <w:ilvl w:val="1"/>
          <w:numId w:val="11"/>
        </w:numPr>
        <w:spacing w:before="0" w:after="160" w:line="259" w:lineRule="auto"/>
        <w:jc w:val="left"/>
      </w:pPr>
      <w:r>
        <w:t>But : Concevoir l’organisation du groupe projet sur l’étape</w:t>
      </w:r>
    </w:p>
    <w:p w14:paraId="36C4BCE1" w14:textId="77777777" w:rsidR="005C33B9" w:rsidRDefault="005C33B9" w:rsidP="0086740C">
      <w:pPr>
        <w:pStyle w:val="Paragraphedeliste"/>
        <w:numPr>
          <w:ilvl w:val="1"/>
          <w:numId w:val="11"/>
        </w:numPr>
        <w:spacing w:before="0" w:after="160" w:line="259" w:lineRule="auto"/>
        <w:jc w:val="left"/>
      </w:pPr>
      <w:r>
        <w:t>Porteur : Les étudiants</w:t>
      </w:r>
    </w:p>
    <w:p w14:paraId="348EE179" w14:textId="77777777" w:rsidR="005C33B9" w:rsidRDefault="005C33B9" w:rsidP="0086740C">
      <w:pPr>
        <w:pStyle w:val="Paragraphedeliste"/>
        <w:numPr>
          <w:ilvl w:val="1"/>
          <w:numId w:val="11"/>
        </w:numPr>
        <w:spacing w:before="0" w:after="160" w:line="259" w:lineRule="auto"/>
        <w:jc w:val="left"/>
      </w:pPr>
      <w:r>
        <w:t>Données d’entrée</w:t>
      </w:r>
    </w:p>
    <w:p w14:paraId="686CC1B6" w14:textId="77777777" w:rsidR="005C33B9" w:rsidRDefault="005C33B9" w:rsidP="0086740C">
      <w:pPr>
        <w:pStyle w:val="Paragraphedeliste"/>
        <w:numPr>
          <w:ilvl w:val="2"/>
          <w:numId w:val="11"/>
        </w:numPr>
        <w:spacing w:before="0" w:after="160" w:line="259" w:lineRule="auto"/>
        <w:jc w:val="left"/>
      </w:pPr>
      <w:r>
        <w:t>Le cahier des charges du projet</w:t>
      </w:r>
    </w:p>
    <w:p w14:paraId="2F504C65" w14:textId="77777777" w:rsidR="005C33B9" w:rsidRDefault="005C33B9" w:rsidP="008034BE">
      <w:pPr>
        <w:pStyle w:val="Paragraphedeliste"/>
        <w:numPr>
          <w:ilvl w:val="2"/>
          <w:numId w:val="11"/>
        </w:numPr>
        <w:spacing w:before="0" w:after="160" w:line="259" w:lineRule="auto"/>
        <w:jc w:val="left"/>
      </w:pPr>
      <w:r>
        <w:t>L’étape 1</w:t>
      </w:r>
    </w:p>
    <w:p w14:paraId="368F7A09" w14:textId="77777777" w:rsidR="005C33B9" w:rsidRDefault="005C33B9" w:rsidP="0086740C">
      <w:pPr>
        <w:pStyle w:val="Paragraphedeliste"/>
        <w:numPr>
          <w:ilvl w:val="1"/>
          <w:numId w:val="11"/>
        </w:numPr>
        <w:spacing w:before="0" w:after="160" w:line="259" w:lineRule="auto"/>
        <w:jc w:val="left"/>
      </w:pPr>
      <w:r>
        <w:t xml:space="preserve">Données de sortie : </w:t>
      </w:r>
    </w:p>
    <w:p w14:paraId="39497FB7" w14:textId="079AF43C" w:rsidR="005C33B9" w:rsidRDefault="005C33B9" w:rsidP="0086740C">
      <w:pPr>
        <w:pStyle w:val="Paragraphedeliste"/>
        <w:numPr>
          <w:ilvl w:val="2"/>
          <w:numId w:val="11"/>
        </w:numPr>
        <w:spacing w:before="0" w:after="160" w:line="259" w:lineRule="auto"/>
        <w:jc w:val="left"/>
      </w:pPr>
      <w:r>
        <w:t>Planificatio</w:t>
      </w:r>
      <w:r w:rsidR="00DC0AE8">
        <w:t>n générale et répartition des tâ</w:t>
      </w:r>
      <w:r>
        <w:t>ches</w:t>
      </w:r>
    </w:p>
    <w:p w14:paraId="53B55E28" w14:textId="77777777" w:rsidR="005C33B9" w:rsidRDefault="005C33B9" w:rsidP="0086740C">
      <w:pPr>
        <w:pStyle w:val="Paragraphedeliste"/>
        <w:numPr>
          <w:ilvl w:val="2"/>
          <w:numId w:val="11"/>
        </w:numPr>
        <w:spacing w:before="0" w:after="160" w:line="259" w:lineRule="auto"/>
        <w:jc w:val="left"/>
      </w:pPr>
      <w:r>
        <w:t>Reformulation du besoin</w:t>
      </w:r>
    </w:p>
    <w:p w14:paraId="6FE9F3BA" w14:textId="10F79FB3" w:rsidR="005C33B9" w:rsidRDefault="00DC0AE8" w:rsidP="0086740C">
      <w:pPr>
        <w:pStyle w:val="Paragraphedeliste"/>
        <w:numPr>
          <w:ilvl w:val="2"/>
          <w:numId w:val="11"/>
        </w:numPr>
        <w:spacing w:before="0" w:after="160" w:line="259" w:lineRule="auto"/>
        <w:jc w:val="left"/>
      </w:pPr>
      <w:r>
        <w:t>Points de vigilance</w:t>
      </w:r>
    </w:p>
    <w:p w14:paraId="7D38268B" w14:textId="77777777" w:rsidR="005C33B9" w:rsidRDefault="005C33B9" w:rsidP="0086740C">
      <w:pPr>
        <w:pStyle w:val="Paragraphedeliste"/>
        <w:numPr>
          <w:ilvl w:val="2"/>
          <w:numId w:val="11"/>
        </w:numPr>
        <w:spacing w:before="0" w:after="160" w:line="259" w:lineRule="auto"/>
        <w:jc w:val="left"/>
      </w:pPr>
      <w:r>
        <w:t>Identification des livrables</w:t>
      </w:r>
    </w:p>
    <w:p w14:paraId="6E2BABFD" w14:textId="77777777" w:rsidR="005C33B9" w:rsidRDefault="005C33B9" w:rsidP="0086740C">
      <w:pPr>
        <w:pStyle w:val="Paragraphedeliste"/>
        <w:numPr>
          <w:ilvl w:val="1"/>
          <w:numId w:val="11"/>
        </w:numPr>
        <w:spacing w:before="0" w:after="160" w:line="259" w:lineRule="auto"/>
        <w:jc w:val="left"/>
      </w:pPr>
      <w:r>
        <w:t>Description rapide de l’étape : Les étudiants doivent s’approprier le projet en groupe et sortir une ligne générale organisationnelle pour l’étape en cours.</w:t>
      </w:r>
    </w:p>
    <w:p w14:paraId="1C71EEBD" w14:textId="77777777" w:rsidR="00C67157" w:rsidRDefault="00C67157" w:rsidP="00C67157">
      <w:pPr>
        <w:spacing w:before="0" w:after="160" w:line="259" w:lineRule="auto"/>
        <w:jc w:val="left"/>
      </w:pPr>
    </w:p>
    <w:p w14:paraId="59E09CCE" w14:textId="11AC20D2" w:rsidR="00C67157" w:rsidRDefault="00C67157" w:rsidP="00C67157">
      <w:pPr>
        <w:spacing w:before="0" w:after="160" w:line="259" w:lineRule="auto"/>
        <w:jc w:val="left"/>
      </w:pPr>
    </w:p>
    <w:p w14:paraId="1373D476" w14:textId="1E5BB121" w:rsidR="002433F1" w:rsidRDefault="002433F1" w:rsidP="00C67157">
      <w:pPr>
        <w:spacing w:before="0" w:after="160" w:line="259" w:lineRule="auto"/>
        <w:jc w:val="left"/>
      </w:pPr>
    </w:p>
    <w:p w14:paraId="3EA707BE" w14:textId="77777777" w:rsidR="002433F1" w:rsidRDefault="002433F1" w:rsidP="00C67157">
      <w:pPr>
        <w:spacing w:before="0" w:after="160" w:line="259" w:lineRule="auto"/>
        <w:jc w:val="left"/>
      </w:pPr>
    </w:p>
    <w:p w14:paraId="18EC6401" w14:textId="77777777" w:rsidR="00C67157" w:rsidRDefault="00C67157" w:rsidP="00C67157">
      <w:pPr>
        <w:spacing w:before="0" w:after="160" w:line="259" w:lineRule="auto"/>
        <w:jc w:val="left"/>
      </w:pPr>
    </w:p>
    <w:p w14:paraId="3FC533AF" w14:textId="77777777" w:rsidR="00C67157" w:rsidRPr="00C67157" w:rsidRDefault="00C67157" w:rsidP="0086740C">
      <w:pPr>
        <w:pStyle w:val="Paragraphedeliste"/>
        <w:numPr>
          <w:ilvl w:val="0"/>
          <w:numId w:val="11"/>
        </w:numPr>
        <w:spacing w:before="0" w:after="160" w:line="259" w:lineRule="auto"/>
        <w:jc w:val="left"/>
        <w:rPr>
          <w:b/>
        </w:rPr>
      </w:pPr>
      <w:r w:rsidRPr="00C67157">
        <w:rPr>
          <w:b/>
        </w:rPr>
        <w:t>Etape 3</w:t>
      </w:r>
    </w:p>
    <w:p w14:paraId="0B5C98B2" w14:textId="0EAD334A" w:rsidR="00C67157" w:rsidRDefault="002433F1" w:rsidP="0086740C">
      <w:pPr>
        <w:pStyle w:val="Paragraphedeliste"/>
        <w:numPr>
          <w:ilvl w:val="1"/>
          <w:numId w:val="11"/>
        </w:numPr>
        <w:spacing w:before="0" w:after="160" w:line="259" w:lineRule="auto"/>
        <w:jc w:val="left"/>
      </w:pPr>
      <w:r>
        <w:t xml:space="preserve">Date : </w:t>
      </w:r>
      <w:r w:rsidR="002422E3">
        <w:t>Voir planification</w:t>
      </w:r>
    </w:p>
    <w:p w14:paraId="7A5A8927" w14:textId="77777777" w:rsidR="00C67157" w:rsidRDefault="00C67157" w:rsidP="0086740C">
      <w:pPr>
        <w:pStyle w:val="Paragraphedeliste"/>
        <w:numPr>
          <w:ilvl w:val="1"/>
          <w:numId w:val="11"/>
        </w:numPr>
        <w:spacing w:before="0" w:after="160" w:line="259" w:lineRule="auto"/>
        <w:jc w:val="left"/>
      </w:pPr>
      <w:r>
        <w:t>Nom de l’étape : Vérification de l’organisation projet proposée par les étudiants</w:t>
      </w:r>
    </w:p>
    <w:p w14:paraId="7E4C889D" w14:textId="1C8797CB" w:rsidR="00C67157" w:rsidRDefault="002433F1" w:rsidP="0086740C">
      <w:pPr>
        <w:pStyle w:val="Paragraphedeliste"/>
        <w:numPr>
          <w:ilvl w:val="1"/>
          <w:numId w:val="11"/>
        </w:numPr>
        <w:spacing w:before="0" w:after="160" w:line="259" w:lineRule="auto"/>
        <w:jc w:val="left"/>
      </w:pPr>
      <w:r>
        <w:t>Durée : 10/15</w:t>
      </w:r>
      <w:r w:rsidR="00C67157">
        <w:t>mn (env.) par groupe projet</w:t>
      </w:r>
    </w:p>
    <w:p w14:paraId="5921DB28" w14:textId="7F1F3CCC" w:rsidR="00C67157" w:rsidRDefault="00C67157" w:rsidP="0086740C">
      <w:pPr>
        <w:pStyle w:val="Paragraphedeliste"/>
        <w:numPr>
          <w:ilvl w:val="1"/>
          <w:numId w:val="11"/>
        </w:numPr>
        <w:spacing w:before="0" w:after="160" w:line="259" w:lineRule="auto"/>
        <w:jc w:val="left"/>
      </w:pPr>
      <w:r>
        <w:t xml:space="preserve">Type étape : </w:t>
      </w:r>
      <w:r w:rsidRPr="001F2008">
        <w:rPr>
          <w:color w:val="00B050"/>
        </w:rPr>
        <w:t>Suivi de projet (pilote)</w:t>
      </w:r>
      <w:r w:rsidR="00AC2EA3">
        <w:rPr>
          <w:color w:val="00B050"/>
        </w:rPr>
        <w:t xml:space="preserve"> – Livrable1</w:t>
      </w:r>
    </w:p>
    <w:p w14:paraId="02E16B92" w14:textId="77777777" w:rsidR="00C67157" w:rsidRDefault="00C67157" w:rsidP="0086740C">
      <w:pPr>
        <w:pStyle w:val="Paragraphedeliste"/>
        <w:numPr>
          <w:ilvl w:val="1"/>
          <w:numId w:val="11"/>
        </w:numPr>
        <w:spacing w:before="0" w:after="160" w:line="259" w:lineRule="auto"/>
        <w:jc w:val="left"/>
      </w:pPr>
      <w:r>
        <w:t xml:space="preserve">But : Valider la proposition des groupes projet </w:t>
      </w:r>
    </w:p>
    <w:p w14:paraId="1CE871F2" w14:textId="77777777" w:rsidR="00C67157" w:rsidRDefault="00C67157" w:rsidP="0086740C">
      <w:pPr>
        <w:pStyle w:val="Paragraphedeliste"/>
        <w:numPr>
          <w:ilvl w:val="1"/>
          <w:numId w:val="11"/>
        </w:numPr>
        <w:spacing w:before="0" w:after="160" w:line="259" w:lineRule="auto"/>
        <w:jc w:val="left"/>
      </w:pPr>
      <w:r>
        <w:t>Porteur : Le Pilote</w:t>
      </w:r>
    </w:p>
    <w:p w14:paraId="1C680358" w14:textId="77777777" w:rsidR="00C67157" w:rsidRDefault="00C67157" w:rsidP="0086740C">
      <w:pPr>
        <w:pStyle w:val="Paragraphedeliste"/>
        <w:numPr>
          <w:ilvl w:val="1"/>
          <w:numId w:val="11"/>
        </w:numPr>
        <w:spacing w:before="0" w:after="160" w:line="259" w:lineRule="auto"/>
        <w:jc w:val="left"/>
      </w:pPr>
      <w:r>
        <w:t>Données d’entrée</w:t>
      </w:r>
    </w:p>
    <w:p w14:paraId="5D551AD0" w14:textId="77777777" w:rsidR="00C67157" w:rsidRDefault="00C67157" w:rsidP="0086740C">
      <w:pPr>
        <w:pStyle w:val="Paragraphedeliste"/>
        <w:numPr>
          <w:ilvl w:val="2"/>
          <w:numId w:val="11"/>
        </w:numPr>
        <w:spacing w:before="0" w:after="160" w:line="259" w:lineRule="auto"/>
        <w:jc w:val="left"/>
      </w:pPr>
      <w:r>
        <w:t>L’organisation proposée par les étudiants</w:t>
      </w:r>
    </w:p>
    <w:p w14:paraId="24F28138" w14:textId="77777777" w:rsidR="00C67157" w:rsidRDefault="00C67157" w:rsidP="0086740C">
      <w:pPr>
        <w:pStyle w:val="Paragraphedeliste"/>
        <w:numPr>
          <w:ilvl w:val="1"/>
          <w:numId w:val="11"/>
        </w:numPr>
        <w:spacing w:before="0" w:after="160" w:line="259" w:lineRule="auto"/>
        <w:jc w:val="left"/>
      </w:pPr>
      <w:r>
        <w:t xml:space="preserve">Données de sortie : </w:t>
      </w:r>
    </w:p>
    <w:p w14:paraId="06540B27" w14:textId="77777777" w:rsidR="00C67157" w:rsidRDefault="00C67157" w:rsidP="0086740C">
      <w:pPr>
        <w:pStyle w:val="Paragraphedeliste"/>
        <w:numPr>
          <w:ilvl w:val="2"/>
          <w:numId w:val="11"/>
        </w:numPr>
        <w:spacing w:before="0" w:after="160" w:line="259" w:lineRule="auto"/>
        <w:jc w:val="left"/>
      </w:pPr>
      <w:r>
        <w:t>L’organisation validée par le pilote</w:t>
      </w:r>
    </w:p>
    <w:p w14:paraId="613C876C" w14:textId="77777777" w:rsidR="00C67157" w:rsidRDefault="00C67157" w:rsidP="0086740C">
      <w:pPr>
        <w:pStyle w:val="Paragraphedeliste"/>
        <w:numPr>
          <w:ilvl w:val="1"/>
          <w:numId w:val="11"/>
        </w:numPr>
        <w:spacing w:before="0" w:after="160" w:line="259" w:lineRule="auto"/>
        <w:jc w:val="left"/>
      </w:pPr>
      <w:r>
        <w:t xml:space="preserve">Etape évaluée : </w:t>
      </w:r>
      <w:r w:rsidRPr="00AC2EA3">
        <w:rPr>
          <w:strike/>
        </w:rPr>
        <w:t>oui</w:t>
      </w:r>
      <w:r>
        <w:t>/</w:t>
      </w:r>
      <w:r w:rsidRPr="00AC2EA3">
        <w:t>non</w:t>
      </w:r>
    </w:p>
    <w:p w14:paraId="6A24132C" w14:textId="77777777" w:rsidR="00C67157" w:rsidRDefault="00C67157" w:rsidP="0086740C">
      <w:pPr>
        <w:pStyle w:val="Paragraphedeliste"/>
        <w:numPr>
          <w:ilvl w:val="1"/>
          <w:numId w:val="11"/>
        </w:numPr>
        <w:spacing w:before="0" w:after="160" w:line="259" w:lineRule="auto"/>
        <w:jc w:val="left"/>
      </w:pPr>
      <w:r>
        <w:t>Item Scholaris : RAS</w:t>
      </w:r>
    </w:p>
    <w:p w14:paraId="05007021" w14:textId="77777777" w:rsidR="00C67157" w:rsidRDefault="00C67157" w:rsidP="0086740C">
      <w:pPr>
        <w:pStyle w:val="Paragraphedeliste"/>
        <w:numPr>
          <w:ilvl w:val="1"/>
          <w:numId w:val="11"/>
        </w:numPr>
        <w:spacing w:before="0" w:after="160" w:line="259" w:lineRule="auto"/>
        <w:jc w:val="left"/>
      </w:pPr>
      <w:r>
        <w:t>Description rapide de l’étape : Les étudiants vont proposer une organisation au pilote. Ce dernier, peut la valider en l’état ou la réorienter. Il doit s’assurer que les étudiants ont compris ce qu’ils doivent faire et valider comment ils imaginent le faire.</w:t>
      </w:r>
    </w:p>
    <w:p w14:paraId="7CDA601A" w14:textId="77777777" w:rsidR="00C67157" w:rsidRDefault="00C67157" w:rsidP="00C67157">
      <w:pPr>
        <w:spacing w:before="0" w:after="160" w:line="259" w:lineRule="auto"/>
        <w:jc w:val="left"/>
      </w:pPr>
    </w:p>
    <w:p w14:paraId="60A5B589" w14:textId="77777777" w:rsidR="00D435B4" w:rsidRPr="00D435B4" w:rsidRDefault="00D435B4" w:rsidP="0086740C">
      <w:pPr>
        <w:pStyle w:val="Paragraphedeliste"/>
        <w:numPr>
          <w:ilvl w:val="0"/>
          <w:numId w:val="11"/>
        </w:numPr>
        <w:spacing w:before="0" w:after="160" w:line="259" w:lineRule="auto"/>
        <w:jc w:val="left"/>
        <w:rPr>
          <w:b/>
        </w:rPr>
      </w:pPr>
      <w:r w:rsidRPr="00D435B4">
        <w:rPr>
          <w:b/>
        </w:rPr>
        <w:t>Etape 4</w:t>
      </w:r>
    </w:p>
    <w:p w14:paraId="50323EC8" w14:textId="7E8B87D2" w:rsidR="00D435B4" w:rsidRDefault="00845948" w:rsidP="0086740C">
      <w:pPr>
        <w:pStyle w:val="Paragraphedeliste"/>
        <w:numPr>
          <w:ilvl w:val="1"/>
          <w:numId w:val="11"/>
        </w:numPr>
        <w:spacing w:before="0" w:after="160" w:line="259" w:lineRule="auto"/>
        <w:jc w:val="left"/>
      </w:pPr>
      <w:r>
        <w:t xml:space="preserve">Date : </w:t>
      </w:r>
      <w:r w:rsidR="002422E3">
        <w:t>Voir planification</w:t>
      </w:r>
    </w:p>
    <w:p w14:paraId="268E6C40" w14:textId="67F6BAC4" w:rsidR="00D435B4" w:rsidRDefault="00D435B4" w:rsidP="00845948">
      <w:pPr>
        <w:pStyle w:val="Paragraphedeliste"/>
        <w:numPr>
          <w:ilvl w:val="1"/>
          <w:numId w:val="11"/>
        </w:numPr>
        <w:spacing w:before="0" w:after="160" w:line="259" w:lineRule="auto"/>
        <w:jc w:val="left"/>
      </w:pPr>
      <w:r>
        <w:t>Nom de l’étape : Conception</w:t>
      </w:r>
    </w:p>
    <w:p w14:paraId="40DB94E3" w14:textId="77777777" w:rsidR="00D435B4" w:rsidRPr="00317AE3" w:rsidRDefault="00D435B4" w:rsidP="0086740C">
      <w:pPr>
        <w:pStyle w:val="Paragraphedeliste"/>
        <w:numPr>
          <w:ilvl w:val="1"/>
          <w:numId w:val="11"/>
        </w:numPr>
        <w:spacing w:before="0" w:after="160" w:line="259" w:lineRule="auto"/>
        <w:jc w:val="left"/>
      </w:pPr>
      <w:r w:rsidRPr="00317AE3">
        <w:t xml:space="preserve">Type étape : </w:t>
      </w:r>
      <w:r w:rsidRPr="00D435B4">
        <w:rPr>
          <w:color w:val="FFC000"/>
        </w:rPr>
        <w:t>Réalisation étudiants</w:t>
      </w:r>
    </w:p>
    <w:p w14:paraId="42EBA6CD" w14:textId="77777777" w:rsidR="00D435B4" w:rsidRDefault="00D435B4" w:rsidP="0086740C">
      <w:pPr>
        <w:pStyle w:val="Paragraphedeliste"/>
        <w:numPr>
          <w:ilvl w:val="1"/>
          <w:numId w:val="11"/>
        </w:numPr>
        <w:spacing w:before="0" w:after="160" w:line="259" w:lineRule="auto"/>
        <w:jc w:val="left"/>
      </w:pPr>
      <w:r>
        <w:t>But : Conception de projet</w:t>
      </w:r>
    </w:p>
    <w:p w14:paraId="656AD43F" w14:textId="77777777" w:rsidR="00D435B4" w:rsidRDefault="00D435B4" w:rsidP="0086740C">
      <w:pPr>
        <w:pStyle w:val="Paragraphedeliste"/>
        <w:numPr>
          <w:ilvl w:val="1"/>
          <w:numId w:val="11"/>
        </w:numPr>
        <w:spacing w:before="0" w:after="160" w:line="259" w:lineRule="auto"/>
        <w:jc w:val="left"/>
      </w:pPr>
      <w:r>
        <w:t>Porteur : Les étudiants</w:t>
      </w:r>
    </w:p>
    <w:p w14:paraId="4E5D638E" w14:textId="77777777" w:rsidR="00D435B4" w:rsidRDefault="00D435B4" w:rsidP="0086740C">
      <w:pPr>
        <w:pStyle w:val="Paragraphedeliste"/>
        <w:numPr>
          <w:ilvl w:val="1"/>
          <w:numId w:val="11"/>
        </w:numPr>
        <w:spacing w:before="0" w:after="160" w:line="259" w:lineRule="auto"/>
        <w:jc w:val="left"/>
      </w:pPr>
      <w:r>
        <w:t>Données d’entrée</w:t>
      </w:r>
    </w:p>
    <w:p w14:paraId="6FC12349" w14:textId="77777777" w:rsidR="00D435B4" w:rsidRDefault="00D435B4" w:rsidP="0086740C">
      <w:pPr>
        <w:pStyle w:val="Paragraphedeliste"/>
        <w:numPr>
          <w:ilvl w:val="2"/>
          <w:numId w:val="11"/>
        </w:numPr>
        <w:spacing w:before="0" w:after="160" w:line="259" w:lineRule="auto"/>
        <w:jc w:val="left"/>
      </w:pPr>
      <w:r>
        <w:t>L’organisation validée par les étudiants</w:t>
      </w:r>
    </w:p>
    <w:p w14:paraId="5F73AC84" w14:textId="77777777" w:rsidR="00D435B4" w:rsidRDefault="00D435B4" w:rsidP="0086740C">
      <w:pPr>
        <w:pStyle w:val="Paragraphedeliste"/>
        <w:numPr>
          <w:ilvl w:val="2"/>
          <w:numId w:val="11"/>
        </w:numPr>
        <w:spacing w:before="0" w:after="160" w:line="259" w:lineRule="auto"/>
        <w:jc w:val="left"/>
      </w:pPr>
      <w:r>
        <w:t>Le cahier des charges du projet</w:t>
      </w:r>
    </w:p>
    <w:p w14:paraId="73AE2DAD" w14:textId="77777777" w:rsidR="00D435B4" w:rsidRDefault="00D435B4" w:rsidP="0086740C">
      <w:pPr>
        <w:pStyle w:val="Paragraphedeliste"/>
        <w:numPr>
          <w:ilvl w:val="1"/>
          <w:numId w:val="11"/>
        </w:numPr>
        <w:spacing w:before="0" w:after="160" w:line="259" w:lineRule="auto"/>
        <w:jc w:val="left"/>
      </w:pPr>
      <w:r>
        <w:t xml:space="preserve">Données de sortie : </w:t>
      </w:r>
    </w:p>
    <w:p w14:paraId="7C1B2AFF" w14:textId="77777777" w:rsidR="00D435B4" w:rsidRDefault="00D435B4" w:rsidP="0086740C">
      <w:pPr>
        <w:pStyle w:val="Paragraphedeliste"/>
        <w:numPr>
          <w:ilvl w:val="2"/>
          <w:numId w:val="11"/>
        </w:numPr>
        <w:spacing w:before="0" w:after="160" w:line="259" w:lineRule="auto"/>
        <w:jc w:val="left"/>
      </w:pPr>
      <w:r>
        <w:t>Diagramme de cas d’utilisation</w:t>
      </w:r>
    </w:p>
    <w:p w14:paraId="394D813B" w14:textId="77777777" w:rsidR="00D435B4" w:rsidRDefault="00D435B4" w:rsidP="0086740C">
      <w:pPr>
        <w:pStyle w:val="Paragraphedeliste"/>
        <w:numPr>
          <w:ilvl w:val="2"/>
          <w:numId w:val="11"/>
        </w:numPr>
        <w:spacing w:before="0" w:after="160" w:line="259" w:lineRule="auto"/>
        <w:jc w:val="left"/>
      </w:pPr>
      <w:r>
        <w:t>Diagramme de classes</w:t>
      </w:r>
    </w:p>
    <w:p w14:paraId="6D63935E" w14:textId="77777777" w:rsidR="00D435B4" w:rsidRDefault="00D435B4" w:rsidP="0086740C">
      <w:pPr>
        <w:pStyle w:val="Paragraphedeliste"/>
        <w:numPr>
          <w:ilvl w:val="2"/>
          <w:numId w:val="11"/>
        </w:numPr>
        <w:spacing w:before="0" w:after="160" w:line="259" w:lineRule="auto"/>
        <w:jc w:val="left"/>
      </w:pPr>
      <w:r>
        <w:t>Diagrammes de séquences</w:t>
      </w:r>
    </w:p>
    <w:p w14:paraId="20195C4F" w14:textId="77777777" w:rsidR="00D435B4" w:rsidRDefault="00D435B4" w:rsidP="0086740C">
      <w:pPr>
        <w:pStyle w:val="Paragraphedeliste"/>
        <w:numPr>
          <w:ilvl w:val="2"/>
          <w:numId w:val="11"/>
        </w:numPr>
        <w:spacing w:before="0" w:after="160" w:line="259" w:lineRule="auto"/>
        <w:jc w:val="left"/>
      </w:pPr>
      <w:r>
        <w:t>Diagrammes d’activités</w:t>
      </w:r>
    </w:p>
    <w:p w14:paraId="07F7108E" w14:textId="77777777" w:rsidR="00D435B4" w:rsidRDefault="00D435B4" w:rsidP="0086740C">
      <w:pPr>
        <w:pStyle w:val="Paragraphedeliste"/>
        <w:numPr>
          <w:ilvl w:val="2"/>
          <w:numId w:val="11"/>
        </w:numPr>
        <w:spacing w:before="0" w:after="160" w:line="259" w:lineRule="auto"/>
        <w:jc w:val="left"/>
      </w:pPr>
      <w:r>
        <w:t>Environnement de développement opérationnel (Git)</w:t>
      </w:r>
    </w:p>
    <w:p w14:paraId="2C42C080" w14:textId="77777777" w:rsidR="00D435B4" w:rsidRDefault="00D435B4" w:rsidP="0086740C">
      <w:pPr>
        <w:pStyle w:val="Paragraphedeliste"/>
        <w:numPr>
          <w:ilvl w:val="1"/>
          <w:numId w:val="11"/>
        </w:numPr>
        <w:spacing w:before="0" w:after="160" w:line="259" w:lineRule="auto"/>
        <w:jc w:val="left"/>
      </w:pPr>
      <w:r>
        <w:t xml:space="preserve">Etape évaluée : </w:t>
      </w:r>
      <w:r w:rsidRPr="00587EAD">
        <w:rPr>
          <w:strike/>
        </w:rPr>
        <w:t>oui</w:t>
      </w:r>
      <w:r>
        <w:t>/</w:t>
      </w:r>
      <w:r w:rsidRPr="00587EAD">
        <w:t>non</w:t>
      </w:r>
    </w:p>
    <w:p w14:paraId="17DFA8B9" w14:textId="77777777" w:rsidR="00D435B4" w:rsidRDefault="00D435B4" w:rsidP="0086740C">
      <w:pPr>
        <w:pStyle w:val="Paragraphedeliste"/>
        <w:numPr>
          <w:ilvl w:val="2"/>
          <w:numId w:val="11"/>
        </w:numPr>
        <w:spacing w:before="0" w:after="160" w:line="259" w:lineRule="auto"/>
        <w:jc w:val="left"/>
      </w:pPr>
      <w:r>
        <w:t>Item Scholaris : RAS</w:t>
      </w:r>
    </w:p>
    <w:p w14:paraId="7A5879D9" w14:textId="2D311C83" w:rsidR="00D435B4" w:rsidRDefault="00D435B4" w:rsidP="0086740C">
      <w:pPr>
        <w:pStyle w:val="Paragraphedeliste"/>
        <w:numPr>
          <w:ilvl w:val="1"/>
          <w:numId w:val="11"/>
        </w:numPr>
        <w:spacing w:before="0" w:after="160" w:line="259" w:lineRule="auto"/>
        <w:jc w:val="left"/>
      </w:pPr>
      <w:r>
        <w:t>Description rapide de l’étape : Les étudiants vont s’occuper de l’étude et de la conception. Ils devront réali</w:t>
      </w:r>
      <w:r w:rsidR="00773061">
        <w:t>ser des diagrammes UML qui leur</w:t>
      </w:r>
      <w:r>
        <w:t xml:space="preserve"> serviront de base de travail au moment de la réalisation (programmation)</w:t>
      </w:r>
    </w:p>
    <w:p w14:paraId="2F478653" w14:textId="77777777" w:rsidR="0094092D" w:rsidRDefault="0094092D" w:rsidP="0094092D">
      <w:pPr>
        <w:spacing w:before="0" w:after="160" w:line="259" w:lineRule="auto"/>
        <w:jc w:val="left"/>
      </w:pPr>
    </w:p>
    <w:p w14:paraId="65F8E7CE" w14:textId="77777777" w:rsidR="00B37023" w:rsidRDefault="00B37023" w:rsidP="0094092D">
      <w:pPr>
        <w:spacing w:before="0" w:after="160" w:line="259" w:lineRule="auto"/>
        <w:jc w:val="left"/>
      </w:pPr>
    </w:p>
    <w:p w14:paraId="18E1B8E2" w14:textId="77777777" w:rsidR="00B37023" w:rsidRDefault="00B37023" w:rsidP="0094092D">
      <w:pPr>
        <w:spacing w:before="0" w:after="160" w:line="259" w:lineRule="auto"/>
        <w:jc w:val="left"/>
      </w:pPr>
    </w:p>
    <w:p w14:paraId="267E70EC" w14:textId="77777777" w:rsidR="00B37023" w:rsidRDefault="00B37023" w:rsidP="0094092D">
      <w:pPr>
        <w:spacing w:before="0" w:after="160" w:line="259" w:lineRule="auto"/>
        <w:jc w:val="left"/>
      </w:pPr>
    </w:p>
    <w:p w14:paraId="5BBED7C3" w14:textId="77777777" w:rsidR="0094092D" w:rsidRPr="00B37023" w:rsidRDefault="0094092D" w:rsidP="0086740C">
      <w:pPr>
        <w:pStyle w:val="Paragraphedeliste"/>
        <w:numPr>
          <w:ilvl w:val="0"/>
          <w:numId w:val="11"/>
        </w:numPr>
        <w:spacing w:before="0" w:after="160" w:line="259" w:lineRule="auto"/>
        <w:jc w:val="left"/>
        <w:rPr>
          <w:b/>
        </w:rPr>
      </w:pPr>
      <w:r w:rsidRPr="00B37023">
        <w:rPr>
          <w:b/>
        </w:rPr>
        <w:t>Etape 5</w:t>
      </w:r>
    </w:p>
    <w:p w14:paraId="43683F5D" w14:textId="039D2735" w:rsidR="0094092D" w:rsidRDefault="00955398" w:rsidP="0086740C">
      <w:pPr>
        <w:pStyle w:val="Paragraphedeliste"/>
        <w:numPr>
          <w:ilvl w:val="1"/>
          <w:numId w:val="11"/>
        </w:numPr>
        <w:spacing w:before="0" w:after="160" w:line="259" w:lineRule="auto"/>
        <w:jc w:val="left"/>
      </w:pPr>
      <w:r>
        <w:t xml:space="preserve">Date : </w:t>
      </w:r>
      <w:r w:rsidR="002422E3">
        <w:t>Voir planification</w:t>
      </w:r>
    </w:p>
    <w:p w14:paraId="11539F5D" w14:textId="77777777" w:rsidR="0094092D" w:rsidRDefault="0094092D" w:rsidP="0086740C">
      <w:pPr>
        <w:pStyle w:val="Paragraphedeliste"/>
        <w:numPr>
          <w:ilvl w:val="1"/>
          <w:numId w:val="11"/>
        </w:numPr>
        <w:spacing w:before="0" w:after="160" w:line="259" w:lineRule="auto"/>
        <w:jc w:val="left"/>
      </w:pPr>
      <w:r>
        <w:t>Nom de l’étape : Validation des diagrammes proposés par les groupes projets</w:t>
      </w:r>
    </w:p>
    <w:p w14:paraId="50157EB0" w14:textId="77777777" w:rsidR="0094092D" w:rsidRDefault="0094092D" w:rsidP="0086740C">
      <w:pPr>
        <w:pStyle w:val="Paragraphedeliste"/>
        <w:numPr>
          <w:ilvl w:val="1"/>
          <w:numId w:val="11"/>
        </w:numPr>
        <w:spacing w:before="0" w:after="160" w:line="259" w:lineRule="auto"/>
        <w:jc w:val="left"/>
      </w:pPr>
      <w:r>
        <w:t>Durée : 15mn (env.) par groupe projet</w:t>
      </w:r>
    </w:p>
    <w:p w14:paraId="63A9FFD9" w14:textId="4C880DE7" w:rsidR="0094092D" w:rsidRPr="00317AE3" w:rsidRDefault="0094092D" w:rsidP="0086740C">
      <w:pPr>
        <w:pStyle w:val="Paragraphedeliste"/>
        <w:numPr>
          <w:ilvl w:val="1"/>
          <w:numId w:val="11"/>
        </w:numPr>
        <w:spacing w:before="0" w:after="160" w:line="259" w:lineRule="auto"/>
        <w:jc w:val="left"/>
      </w:pPr>
      <w:r w:rsidRPr="00317AE3">
        <w:t xml:space="preserve">Type étape : </w:t>
      </w:r>
      <w:r w:rsidR="00D3557F" w:rsidRPr="00D3557F">
        <w:rPr>
          <w:color w:val="FF0000"/>
        </w:rPr>
        <w:t>Livrable</w:t>
      </w:r>
      <w:r w:rsidR="00AC2EA3">
        <w:rPr>
          <w:color w:val="FF0000"/>
        </w:rPr>
        <w:t xml:space="preserve"> </w:t>
      </w:r>
      <w:r w:rsidR="00AC2EA3" w:rsidRPr="00AC2EA3">
        <w:rPr>
          <w:i/>
          <w:color w:val="FF0000"/>
        </w:rPr>
        <w:t>(Livrable 2)</w:t>
      </w:r>
    </w:p>
    <w:p w14:paraId="0BC926D7" w14:textId="77777777" w:rsidR="0094092D" w:rsidRDefault="0094092D" w:rsidP="0086740C">
      <w:pPr>
        <w:pStyle w:val="Paragraphedeliste"/>
        <w:numPr>
          <w:ilvl w:val="1"/>
          <w:numId w:val="11"/>
        </w:numPr>
        <w:spacing w:before="0" w:after="160" w:line="259" w:lineRule="auto"/>
        <w:jc w:val="left"/>
      </w:pPr>
      <w:r>
        <w:t>But : Valider l’architecture logicielle</w:t>
      </w:r>
    </w:p>
    <w:p w14:paraId="3EE3B503" w14:textId="77777777" w:rsidR="0094092D" w:rsidRDefault="0094092D" w:rsidP="0086740C">
      <w:pPr>
        <w:pStyle w:val="Paragraphedeliste"/>
        <w:numPr>
          <w:ilvl w:val="1"/>
          <w:numId w:val="11"/>
        </w:numPr>
        <w:spacing w:before="0" w:after="160" w:line="259" w:lineRule="auto"/>
        <w:jc w:val="left"/>
      </w:pPr>
      <w:r>
        <w:t>Porteur : Le Pilote</w:t>
      </w:r>
    </w:p>
    <w:p w14:paraId="40A402B1" w14:textId="6D1032C3" w:rsidR="0094092D" w:rsidRDefault="0094092D" w:rsidP="0086740C">
      <w:pPr>
        <w:pStyle w:val="Paragraphedeliste"/>
        <w:numPr>
          <w:ilvl w:val="1"/>
          <w:numId w:val="11"/>
        </w:numPr>
        <w:spacing w:before="0" w:after="160" w:line="259" w:lineRule="auto"/>
        <w:jc w:val="left"/>
      </w:pPr>
      <w:r>
        <w:t>Données d’entrée</w:t>
      </w:r>
    </w:p>
    <w:p w14:paraId="217864EB" w14:textId="15F68A89" w:rsidR="001C15CD" w:rsidRDefault="001C15CD" w:rsidP="001C15CD">
      <w:pPr>
        <w:pStyle w:val="Paragraphedeliste"/>
        <w:numPr>
          <w:ilvl w:val="2"/>
          <w:numId w:val="11"/>
        </w:numPr>
        <w:spacing w:before="0" w:after="160" w:line="259" w:lineRule="auto"/>
        <w:jc w:val="left"/>
      </w:pPr>
      <w:r>
        <w:t>Grille d’évaluation</w:t>
      </w:r>
    </w:p>
    <w:p w14:paraId="6F080887" w14:textId="77777777" w:rsidR="0094092D" w:rsidRDefault="0094092D" w:rsidP="0086740C">
      <w:pPr>
        <w:pStyle w:val="Paragraphedeliste"/>
        <w:numPr>
          <w:ilvl w:val="2"/>
          <w:numId w:val="11"/>
        </w:numPr>
        <w:spacing w:before="0" w:after="160" w:line="259" w:lineRule="auto"/>
        <w:jc w:val="left"/>
      </w:pPr>
      <w:r>
        <w:t>Les diagrammes</w:t>
      </w:r>
    </w:p>
    <w:p w14:paraId="223C2725" w14:textId="77777777" w:rsidR="0094092D" w:rsidRDefault="0094092D" w:rsidP="0086740C">
      <w:pPr>
        <w:pStyle w:val="Paragraphedeliste"/>
        <w:numPr>
          <w:ilvl w:val="1"/>
          <w:numId w:val="11"/>
        </w:numPr>
        <w:spacing w:before="0" w:after="160" w:line="259" w:lineRule="auto"/>
        <w:jc w:val="left"/>
      </w:pPr>
      <w:r>
        <w:t xml:space="preserve">Données de sortie : </w:t>
      </w:r>
    </w:p>
    <w:p w14:paraId="78B672E8" w14:textId="77777777" w:rsidR="0094092D" w:rsidRDefault="0094092D" w:rsidP="0086740C">
      <w:pPr>
        <w:pStyle w:val="Paragraphedeliste"/>
        <w:numPr>
          <w:ilvl w:val="2"/>
          <w:numId w:val="11"/>
        </w:numPr>
        <w:spacing w:before="0" w:after="160" w:line="259" w:lineRule="auto"/>
        <w:jc w:val="left"/>
      </w:pPr>
      <w:r>
        <w:t>L’évaluation des diagrammes par groupe de projet</w:t>
      </w:r>
    </w:p>
    <w:p w14:paraId="0A631E87" w14:textId="77777777" w:rsidR="0094092D" w:rsidRDefault="0094092D" w:rsidP="0086740C">
      <w:pPr>
        <w:pStyle w:val="Paragraphedeliste"/>
        <w:numPr>
          <w:ilvl w:val="1"/>
          <w:numId w:val="11"/>
        </w:numPr>
        <w:spacing w:before="0" w:after="160" w:line="259" w:lineRule="auto"/>
        <w:jc w:val="left"/>
      </w:pPr>
      <w:r>
        <w:t xml:space="preserve">Etape évaluée : </w:t>
      </w:r>
      <w:r w:rsidRPr="003756DF">
        <w:t>oui</w:t>
      </w:r>
      <w:r>
        <w:t>/</w:t>
      </w:r>
      <w:r w:rsidRPr="003756DF">
        <w:rPr>
          <w:strike/>
        </w:rPr>
        <w:t>non</w:t>
      </w:r>
    </w:p>
    <w:p w14:paraId="1796D86B" w14:textId="77777777" w:rsidR="0094092D" w:rsidRDefault="0094092D" w:rsidP="0086740C">
      <w:pPr>
        <w:pStyle w:val="Paragraphedeliste"/>
        <w:numPr>
          <w:ilvl w:val="1"/>
          <w:numId w:val="11"/>
        </w:numPr>
        <w:spacing w:before="0" w:after="160" w:line="259" w:lineRule="auto"/>
        <w:jc w:val="left"/>
      </w:pPr>
      <w:r>
        <w:t>Item Scholaris : RAS</w:t>
      </w:r>
    </w:p>
    <w:p w14:paraId="10F93D44" w14:textId="775537DC" w:rsidR="0094092D" w:rsidRDefault="0094092D" w:rsidP="0086740C">
      <w:pPr>
        <w:pStyle w:val="Paragraphedeliste"/>
        <w:numPr>
          <w:ilvl w:val="1"/>
          <w:numId w:val="11"/>
        </w:numPr>
        <w:spacing w:before="0" w:after="160" w:line="259" w:lineRule="auto"/>
        <w:jc w:val="left"/>
      </w:pPr>
      <w:r>
        <w:t>Description rapide de l’étape : Le Pilote valide les diagrammes et peut</w:t>
      </w:r>
      <w:r w:rsidR="00701260">
        <w:t xml:space="preserve"> donner des axes d’amélioration</w:t>
      </w:r>
      <w:r>
        <w:t>.</w:t>
      </w:r>
    </w:p>
    <w:p w14:paraId="44B01C9D" w14:textId="77777777" w:rsidR="00DB3FA0" w:rsidRDefault="00DB3FA0" w:rsidP="00DB3FA0">
      <w:pPr>
        <w:spacing w:before="0" w:after="160" w:line="259" w:lineRule="auto"/>
        <w:jc w:val="left"/>
      </w:pPr>
    </w:p>
    <w:p w14:paraId="334694BE" w14:textId="77777777" w:rsidR="00DB3FA0" w:rsidRPr="00DD03D1" w:rsidRDefault="00DB3FA0" w:rsidP="0086740C">
      <w:pPr>
        <w:pStyle w:val="Paragraphedeliste"/>
        <w:numPr>
          <w:ilvl w:val="0"/>
          <w:numId w:val="11"/>
        </w:numPr>
        <w:spacing w:before="0" w:after="160" w:line="259" w:lineRule="auto"/>
        <w:jc w:val="left"/>
        <w:rPr>
          <w:b/>
        </w:rPr>
      </w:pPr>
      <w:r w:rsidRPr="00DD03D1">
        <w:rPr>
          <w:b/>
        </w:rPr>
        <w:t>Etape 6</w:t>
      </w:r>
    </w:p>
    <w:p w14:paraId="35C51178" w14:textId="5F8EB5F1" w:rsidR="00DB3FA0" w:rsidRDefault="003A09CF" w:rsidP="0086740C">
      <w:pPr>
        <w:pStyle w:val="Paragraphedeliste"/>
        <w:numPr>
          <w:ilvl w:val="1"/>
          <w:numId w:val="11"/>
        </w:numPr>
        <w:spacing w:before="0" w:after="160" w:line="259" w:lineRule="auto"/>
        <w:jc w:val="left"/>
      </w:pPr>
      <w:r>
        <w:t xml:space="preserve">Date : </w:t>
      </w:r>
      <w:r w:rsidR="002422E3">
        <w:t>Voir planification</w:t>
      </w:r>
    </w:p>
    <w:p w14:paraId="643BF744" w14:textId="77777777" w:rsidR="00DB3FA0" w:rsidRDefault="00DB3FA0" w:rsidP="0086740C">
      <w:pPr>
        <w:pStyle w:val="Paragraphedeliste"/>
        <w:numPr>
          <w:ilvl w:val="1"/>
          <w:numId w:val="11"/>
        </w:numPr>
        <w:spacing w:before="0" w:after="160" w:line="259" w:lineRule="auto"/>
        <w:jc w:val="left"/>
      </w:pPr>
      <w:r>
        <w:t>Nom de l’étape : Réalisation partie 1</w:t>
      </w:r>
    </w:p>
    <w:p w14:paraId="2393C752" w14:textId="77777777" w:rsidR="00DB3FA0" w:rsidRDefault="00DB3FA0" w:rsidP="0086740C">
      <w:pPr>
        <w:pStyle w:val="Paragraphedeliste"/>
        <w:numPr>
          <w:ilvl w:val="1"/>
          <w:numId w:val="11"/>
        </w:numPr>
        <w:spacing w:before="0" w:after="160" w:line="259" w:lineRule="auto"/>
        <w:jc w:val="left"/>
      </w:pPr>
      <w:r>
        <w:t xml:space="preserve">Type étape : </w:t>
      </w:r>
      <w:r w:rsidRPr="00DD03D1">
        <w:rPr>
          <w:color w:val="FFC000"/>
        </w:rPr>
        <w:t>Réalisation étudiants</w:t>
      </w:r>
    </w:p>
    <w:p w14:paraId="7752518E" w14:textId="77777777" w:rsidR="00DB3FA0" w:rsidRDefault="00DB3FA0" w:rsidP="0086740C">
      <w:pPr>
        <w:pStyle w:val="Paragraphedeliste"/>
        <w:numPr>
          <w:ilvl w:val="1"/>
          <w:numId w:val="11"/>
        </w:numPr>
        <w:spacing w:before="0" w:after="160" w:line="259" w:lineRule="auto"/>
        <w:jc w:val="left"/>
      </w:pPr>
      <w:r>
        <w:t>But : Coder l’application en groupe projet</w:t>
      </w:r>
    </w:p>
    <w:p w14:paraId="2C0F9A57" w14:textId="77777777" w:rsidR="00DB3FA0" w:rsidRDefault="00DB3FA0" w:rsidP="0086740C">
      <w:pPr>
        <w:pStyle w:val="Paragraphedeliste"/>
        <w:numPr>
          <w:ilvl w:val="1"/>
          <w:numId w:val="11"/>
        </w:numPr>
        <w:spacing w:before="0" w:after="160" w:line="259" w:lineRule="auto"/>
        <w:jc w:val="left"/>
      </w:pPr>
      <w:r>
        <w:t>Porteur : Les étudiants</w:t>
      </w:r>
    </w:p>
    <w:p w14:paraId="6DA0C8DB" w14:textId="77777777" w:rsidR="00DB3FA0" w:rsidRDefault="00DB3FA0" w:rsidP="0086740C">
      <w:pPr>
        <w:pStyle w:val="Paragraphedeliste"/>
        <w:numPr>
          <w:ilvl w:val="1"/>
          <w:numId w:val="11"/>
        </w:numPr>
        <w:spacing w:before="0" w:after="160" w:line="259" w:lineRule="auto"/>
        <w:jc w:val="left"/>
      </w:pPr>
      <w:r>
        <w:t>Données d’entrée</w:t>
      </w:r>
    </w:p>
    <w:p w14:paraId="4C465DD0" w14:textId="77777777" w:rsidR="00DB3FA0" w:rsidRDefault="00DB3FA0" w:rsidP="0086740C">
      <w:pPr>
        <w:pStyle w:val="Paragraphedeliste"/>
        <w:numPr>
          <w:ilvl w:val="2"/>
          <w:numId w:val="11"/>
        </w:numPr>
        <w:spacing w:before="0" w:after="160" w:line="259" w:lineRule="auto"/>
        <w:jc w:val="left"/>
      </w:pPr>
      <w:r>
        <w:t>Le cahier des charges du projet</w:t>
      </w:r>
    </w:p>
    <w:p w14:paraId="4289CFE6" w14:textId="77777777" w:rsidR="00DB3FA0" w:rsidRDefault="00DB3FA0" w:rsidP="0086740C">
      <w:pPr>
        <w:pStyle w:val="Paragraphedeliste"/>
        <w:numPr>
          <w:ilvl w:val="2"/>
          <w:numId w:val="11"/>
        </w:numPr>
        <w:spacing w:before="0" w:after="160" w:line="259" w:lineRule="auto"/>
        <w:jc w:val="left"/>
      </w:pPr>
      <w:r>
        <w:t>L’architecture validée par le Pilote</w:t>
      </w:r>
    </w:p>
    <w:p w14:paraId="3BF99481" w14:textId="77777777" w:rsidR="00DB3FA0" w:rsidRDefault="00DB3FA0" w:rsidP="0086740C">
      <w:pPr>
        <w:pStyle w:val="Paragraphedeliste"/>
        <w:numPr>
          <w:ilvl w:val="1"/>
          <w:numId w:val="11"/>
        </w:numPr>
        <w:spacing w:before="0" w:after="160" w:line="259" w:lineRule="auto"/>
        <w:jc w:val="left"/>
      </w:pPr>
      <w:r>
        <w:t xml:space="preserve">Données de sortie : </w:t>
      </w:r>
    </w:p>
    <w:p w14:paraId="70C2EC8E" w14:textId="77777777" w:rsidR="00DB3FA0" w:rsidRDefault="00DB3FA0" w:rsidP="0086740C">
      <w:pPr>
        <w:pStyle w:val="Paragraphedeliste"/>
        <w:numPr>
          <w:ilvl w:val="2"/>
          <w:numId w:val="11"/>
        </w:numPr>
        <w:spacing w:before="0" w:after="160" w:line="259" w:lineRule="auto"/>
        <w:jc w:val="left"/>
      </w:pPr>
      <w:r>
        <w:t>Programme partiel</w:t>
      </w:r>
    </w:p>
    <w:p w14:paraId="00F9FFAC" w14:textId="4F8E8253" w:rsidR="00DB3FA0" w:rsidRDefault="00DB3FA0" w:rsidP="0086740C">
      <w:pPr>
        <w:pStyle w:val="Paragraphedeliste"/>
        <w:numPr>
          <w:ilvl w:val="1"/>
          <w:numId w:val="11"/>
        </w:numPr>
        <w:spacing w:before="0" w:after="160" w:line="259" w:lineRule="auto"/>
        <w:jc w:val="left"/>
      </w:pPr>
      <w:r>
        <w:t>Description rapide de l’étape : Les étudiants développe</w:t>
      </w:r>
      <w:r w:rsidR="001A10FF">
        <w:t>nt</w:t>
      </w:r>
      <w:r>
        <w:t xml:space="preserve"> l’application en fonction de l’organisation et de l’architecture validées par le Pilote</w:t>
      </w:r>
    </w:p>
    <w:p w14:paraId="11D2152C" w14:textId="77777777" w:rsidR="00DB3FA0" w:rsidRDefault="00DB3FA0" w:rsidP="0086740C">
      <w:pPr>
        <w:pStyle w:val="Paragraphedeliste"/>
        <w:numPr>
          <w:ilvl w:val="1"/>
          <w:numId w:val="11"/>
        </w:numPr>
        <w:spacing w:before="0" w:after="160" w:line="259" w:lineRule="auto"/>
        <w:jc w:val="left"/>
      </w:pPr>
      <w:r>
        <w:t xml:space="preserve">Etape évaluée : </w:t>
      </w:r>
      <w:r w:rsidRPr="001105A9">
        <w:rPr>
          <w:strike/>
        </w:rPr>
        <w:t>oui</w:t>
      </w:r>
      <w:r>
        <w:t>/non</w:t>
      </w:r>
    </w:p>
    <w:p w14:paraId="4382E87D" w14:textId="77777777" w:rsidR="00DB3FA0" w:rsidRDefault="00DB3FA0" w:rsidP="0086740C">
      <w:pPr>
        <w:pStyle w:val="Paragraphedeliste"/>
        <w:numPr>
          <w:ilvl w:val="2"/>
          <w:numId w:val="11"/>
        </w:numPr>
        <w:spacing w:before="0" w:after="160" w:line="259" w:lineRule="auto"/>
        <w:jc w:val="left"/>
      </w:pPr>
      <w:r>
        <w:t>Item Scholaris : RAS</w:t>
      </w:r>
    </w:p>
    <w:p w14:paraId="101DEEE6" w14:textId="77777777" w:rsidR="00A57896" w:rsidRDefault="00A57896" w:rsidP="00A57896">
      <w:pPr>
        <w:spacing w:before="0" w:after="160" w:line="259" w:lineRule="auto"/>
        <w:jc w:val="left"/>
      </w:pPr>
    </w:p>
    <w:p w14:paraId="6762A380" w14:textId="77777777" w:rsidR="00A57896" w:rsidRPr="00DB6374" w:rsidRDefault="00A57896" w:rsidP="0086740C">
      <w:pPr>
        <w:pStyle w:val="Paragraphedeliste"/>
        <w:numPr>
          <w:ilvl w:val="0"/>
          <w:numId w:val="11"/>
        </w:numPr>
        <w:spacing w:before="0" w:after="160" w:line="259" w:lineRule="auto"/>
        <w:jc w:val="left"/>
        <w:rPr>
          <w:b/>
        </w:rPr>
      </w:pPr>
      <w:r w:rsidRPr="00DB6374">
        <w:rPr>
          <w:b/>
        </w:rPr>
        <w:t>Etape 7</w:t>
      </w:r>
    </w:p>
    <w:p w14:paraId="4E275D4F" w14:textId="31221C0D" w:rsidR="00A57896" w:rsidRDefault="00C02048" w:rsidP="0086740C">
      <w:pPr>
        <w:pStyle w:val="Paragraphedeliste"/>
        <w:numPr>
          <w:ilvl w:val="1"/>
          <w:numId w:val="11"/>
        </w:numPr>
        <w:spacing w:before="0" w:after="160" w:line="259" w:lineRule="auto"/>
        <w:jc w:val="left"/>
      </w:pPr>
      <w:r>
        <w:t xml:space="preserve">Date : </w:t>
      </w:r>
      <w:r w:rsidR="002422E3">
        <w:t>Voir planification</w:t>
      </w:r>
    </w:p>
    <w:p w14:paraId="57338A8C" w14:textId="77777777" w:rsidR="00A57896" w:rsidRDefault="00A57896" w:rsidP="0086740C">
      <w:pPr>
        <w:pStyle w:val="Paragraphedeliste"/>
        <w:numPr>
          <w:ilvl w:val="1"/>
          <w:numId w:val="11"/>
        </w:numPr>
        <w:spacing w:before="0" w:after="160" w:line="259" w:lineRule="auto"/>
        <w:jc w:val="left"/>
      </w:pPr>
      <w:r>
        <w:t>Nom de l’étape : Suivi de réalisation</w:t>
      </w:r>
    </w:p>
    <w:p w14:paraId="6F56F772" w14:textId="77777777" w:rsidR="00A57896" w:rsidRDefault="00A57896" w:rsidP="0086740C">
      <w:pPr>
        <w:pStyle w:val="Paragraphedeliste"/>
        <w:numPr>
          <w:ilvl w:val="1"/>
          <w:numId w:val="11"/>
        </w:numPr>
        <w:spacing w:before="0" w:after="160" w:line="259" w:lineRule="auto"/>
        <w:jc w:val="left"/>
      </w:pPr>
      <w:r>
        <w:t>Durée : 15mn par groupe</w:t>
      </w:r>
    </w:p>
    <w:p w14:paraId="765FC167" w14:textId="77777777" w:rsidR="00A57896" w:rsidRDefault="00A57896" w:rsidP="0086740C">
      <w:pPr>
        <w:pStyle w:val="Paragraphedeliste"/>
        <w:numPr>
          <w:ilvl w:val="1"/>
          <w:numId w:val="11"/>
        </w:numPr>
        <w:spacing w:before="0" w:after="160" w:line="259" w:lineRule="auto"/>
        <w:jc w:val="left"/>
      </w:pPr>
      <w:r>
        <w:t xml:space="preserve">Type étape : </w:t>
      </w:r>
      <w:r w:rsidRPr="00DB6374">
        <w:rPr>
          <w:color w:val="00B050"/>
        </w:rPr>
        <w:t>Suivi de projet (Intervenant)</w:t>
      </w:r>
    </w:p>
    <w:p w14:paraId="528B8953" w14:textId="77777777" w:rsidR="00A57896" w:rsidRDefault="00A57896" w:rsidP="0086740C">
      <w:pPr>
        <w:pStyle w:val="Paragraphedeliste"/>
        <w:numPr>
          <w:ilvl w:val="1"/>
          <w:numId w:val="11"/>
        </w:numPr>
        <w:spacing w:before="0" w:after="160" w:line="259" w:lineRule="auto"/>
        <w:jc w:val="left"/>
      </w:pPr>
      <w:r>
        <w:t>But : Guider les étudiants dans le développement du projet</w:t>
      </w:r>
    </w:p>
    <w:p w14:paraId="4E200733" w14:textId="77777777" w:rsidR="00A57896" w:rsidRDefault="00A57896" w:rsidP="0086740C">
      <w:pPr>
        <w:pStyle w:val="Paragraphedeliste"/>
        <w:numPr>
          <w:ilvl w:val="1"/>
          <w:numId w:val="11"/>
        </w:numPr>
        <w:spacing w:before="0" w:after="160" w:line="259" w:lineRule="auto"/>
        <w:jc w:val="left"/>
      </w:pPr>
      <w:r>
        <w:t>Porteur : Le Pilote</w:t>
      </w:r>
    </w:p>
    <w:p w14:paraId="3DC10565" w14:textId="77777777" w:rsidR="00A57896" w:rsidRDefault="00A57896" w:rsidP="0086740C">
      <w:pPr>
        <w:pStyle w:val="Paragraphedeliste"/>
        <w:numPr>
          <w:ilvl w:val="1"/>
          <w:numId w:val="11"/>
        </w:numPr>
        <w:spacing w:before="0" w:after="160" w:line="259" w:lineRule="auto"/>
        <w:jc w:val="left"/>
      </w:pPr>
      <w:r>
        <w:t>Données d’entrée</w:t>
      </w:r>
    </w:p>
    <w:p w14:paraId="30F8D3AD" w14:textId="77777777" w:rsidR="00A57896" w:rsidRDefault="00A57896" w:rsidP="0086740C">
      <w:pPr>
        <w:pStyle w:val="Paragraphedeliste"/>
        <w:numPr>
          <w:ilvl w:val="2"/>
          <w:numId w:val="11"/>
        </w:numPr>
        <w:spacing w:before="0" w:after="160" w:line="259" w:lineRule="auto"/>
        <w:jc w:val="left"/>
      </w:pPr>
      <w:r>
        <w:lastRenderedPageBreak/>
        <w:t>La réalisation des étudiants</w:t>
      </w:r>
    </w:p>
    <w:p w14:paraId="54DD6179" w14:textId="77777777" w:rsidR="00A57896" w:rsidRDefault="00A57896" w:rsidP="0086740C">
      <w:pPr>
        <w:pStyle w:val="Paragraphedeliste"/>
        <w:numPr>
          <w:ilvl w:val="1"/>
          <w:numId w:val="11"/>
        </w:numPr>
        <w:spacing w:before="0" w:after="160" w:line="259" w:lineRule="auto"/>
        <w:jc w:val="left"/>
      </w:pPr>
      <w:r>
        <w:t xml:space="preserve">Données de sortie : </w:t>
      </w:r>
    </w:p>
    <w:p w14:paraId="4BF13FB0" w14:textId="77777777" w:rsidR="00A57896" w:rsidRDefault="00A57896" w:rsidP="0086740C">
      <w:pPr>
        <w:pStyle w:val="Paragraphedeliste"/>
        <w:numPr>
          <w:ilvl w:val="2"/>
          <w:numId w:val="11"/>
        </w:numPr>
        <w:spacing w:before="0" w:after="160" w:line="259" w:lineRule="auto"/>
        <w:jc w:val="left"/>
      </w:pPr>
      <w:r>
        <w:t>Correctifs et réorientation (potentiellement)</w:t>
      </w:r>
    </w:p>
    <w:p w14:paraId="01252FE3" w14:textId="77777777" w:rsidR="00A57896" w:rsidRDefault="00A57896" w:rsidP="0086740C">
      <w:pPr>
        <w:pStyle w:val="Paragraphedeliste"/>
        <w:numPr>
          <w:ilvl w:val="2"/>
          <w:numId w:val="11"/>
        </w:numPr>
        <w:spacing w:before="0" w:after="160" w:line="259" w:lineRule="auto"/>
        <w:jc w:val="left"/>
      </w:pPr>
      <w:r>
        <w:t>Description rapide de l’étape : Il s’agit de guider les étudiants pour débloquer d’éventuelles problématiques</w:t>
      </w:r>
    </w:p>
    <w:p w14:paraId="0AAACEFE" w14:textId="77777777" w:rsidR="00A57896" w:rsidRDefault="00A57896" w:rsidP="0086740C">
      <w:pPr>
        <w:pStyle w:val="Paragraphedeliste"/>
        <w:numPr>
          <w:ilvl w:val="2"/>
          <w:numId w:val="11"/>
        </w:numPr>
        <w:spacing w:before="0" w:after="160" w:line="259" w:lineRule="auto"/>
        <w:jc w:val="left"/>
      </w:pPr>
      <w:r>
        <w:t xml:space="preserve">Etape évaluée : </w:t>
      </w:r>
      <w:r w:rsidRPr="001105A9">
        <w:rPr>
          <w:strike/>
        </w:rPr>
        <w:t>oui</w:t>
      </w:r>
      <w:r>
        <w:t>/non</w:t>
      </w:r>
    </w:p>
    <w:p w14:paraId="55D38A3D" w14:textId="77777777" w:rsidR="00A57896" w:rsidRDefault="00A57896" w:rsidP="0086740C">
      <w:pPr>
        <w:pStyle w:val="Paragraphedeliste"/>
        <w:numPr>
          <w:ilvl w:val="3"/>
          <w:numId w:val="11"/>
        </w:numPr>
        <w:spacing w:before="0" w:after="160" w:line="259" w:lineRule="auto"/>
        <w:jc w:val="left"/>
      </w:pPr>
      <w:r>
        <w:t>Item Scholaris : RAS</w:t>
      </w:r>
    </w:p>
    <w:p w14:paraId="2F6B32B2" w14:textId="77777777" w:rsidR="00A57896" w:rsidRDefault="00A57896" w:rsidP="00A57896">
      <w:pPr>
        <w:spacing w:before="0" w:after="160" w:line="259" w:lineRule="auto"/>
        <w:jc w:val="left"/>
      </w:pPr>
    </w:p>
    <w:p w14:paraId="3E84A171" w14:textId="77777777" w:rsidR="00866FE7" w:rsidRPr="00812BC7" w:rsidRDefault="00866FE7" w:rsidP="0086740C">
      <w:pPr>
        <w:pStyle w:val="Paragraphedeliste"/>
        <w:numPr>
          <w:ilvl w:val="0"/>
          <w:numId w:val="11"/>
        </w:numPr>
        <w:spacing w:before="0" w:after="160" w:line="259" w:lineRule="auto"/>
        <w:jc w:val="left"/>
        <w:rPr>
          <w:b/>
        </w:rPr>
      </w:pPr>
      <w:r w:rsidRPr="00812BC7">
        <w:rPr>
          <w:b/>
        </w:rPr>
        <w:t>Etape 8</w:t>
      </w:r>
    </w:p>
    <w:p w14:paraId="01325089" w14:textId="50A2FFBC" w:rsidR="00866FE7" w:rsidRDefault="007D1AE4" w:rsidP="0086740C">
      <w:pPr>
        <w:pStyle w:val="Paragraphedeliste"/>
        <w:numPr>
          <w:ilvl w:val="1"/>
          <w:numId w:val="11"/>
        </w:numPr>
        <w:spacing w:before="0" w:after="160" w:line="259" w:lineRule="auto"/>
        <w:jc w:val="left"/>
      </w:pPr>
      <w:r>
        <w:t xml:space="preserve">Date : </w:t>
      </w:r>
      <w:r w:rsidR="002422E3">
        <w:t>Voir planification</w:t>
      </w:r>
    </w:p>
    <w:p w14:paraId="02483B24" w14:textId="77777777" w:rsidR="00866FE7" w:rsidRDefault="00866FE7" w:rsidP="0086740C">
      <w:pPr>
        <w:pStyle w:val="Paragraphedeliste"/>
        <w:numPr>
          <w:ilvl w:val="1"/>
          <w:numId w:val="11"/>
        </w:numPr>
        <w:spacing w:before="0" w:after="160" w:line="259" w:lineRule="auto"/>
        <w:jc w:val="left"/>
      </w:pPr>
      <w:r>
        <w:t>Nom de l’étape : Réalisation partie 2</w:t>
      </w:r>
    </w:p>
    <w:p w14:paraId="42034158" w14:textId="77777777" w:rsidR="00866FE7" w:rsidRDefault="00866FE7" w:rsidP="0086740C">
      <w:pPr>
        <w:pStyle w:val="Paragraphedeliste"/>
        <w:numPr>
          <w:ilvl w:val="1"/>
          <w:numId w:val="11"/>
        </w:numPr>
        <w:spacing w:before="0" w:after="160" w:line="259" w:lineRule="auto"/>
        <w:jc w:val="left"/>
      </w:pPr>
      <w:r>
        <w:t xml:space="preserve">Type étape : </w:t>
      </w:r>
      <w:r w:rsidRPr="00C6194A">
        <w:rPr>
          <w:color w:val="FFC000"/>
        </w:rPr>
        <w:t>Réalisation étudiants</w:t>
      </w:r>
    </w:p>
    <w:p w14:paraId="11EEB562" w14:textId="77777777" w:rsidR="00866FE7" w:rsidRDefault="00866FE7" w:rsidP="0086740C">
      <w:pPr>
        <w:pStyle w:val="Paragraphedeliste"/>
        <w:numPr>
          <w:ilvl w:val="1"/>
          <w:numId w:val="11"/>
        </w:numPr>
        <w:spacing w:before="0" w:after="160" w:line="259" w:lineRule="auto"/>
        <w:jc w:val="left"/>
      </w:pPr>
      <w:r>
        <w:t>But : Coder l’application en groupe projet</w:t>
      </w:r>
    </w:p>
    <w:p w14:paraId="0DB13BAF" w14:textId="77777777" w:rsidR="00866FE7" w:rsidRDefault="00866FE7" w:rsidP="0086740C">
      <w:pPr>
        <w:pStyle w:val="Paragraphedeliste"/>
        <w:numPr>
          <w:ilvl w:val="1"/>
          <w:numId w:val="11"/>
        </w:numPr>
        <w:spacing w:before="0" w:after="160" w:line="259" w:lineRule="auto"/>
        <w:jc w:val="left"/>
      </w:pPr>
      <w:r>
        <w:t>Porteur : Les étudiants</w:t>
      </w:r>
    </w:p>
    <w:p w14:paraId="634B5C33" w14:textId="77777777" w:rsidR="00866FE7" w:rsidRDefault="00866FE7" w:rsidP="0086740C">
      <w:pPr>
        <w:pStyle w:val="Paragraphedeliste"/>
        <w:numPr>
          <w:ilvl w:val="1"/>
          <w:numId w:val="11"/>
        </w:numPr>
        <w:spacing w:before="0" w:after="160" w:line="259" w:lineRule="auto"/>
        <w:jc w:val="left"/>
      </w:pPr>
      <w:r>
        <w:t>Données d’entrée</w:t>
      </w:r>
    </w:p>
    <w:p w14:paraId="5D1CF022" w14:textId="77777777" w:rsidR="00866FE7" w:rsidRDefault="00866FE7" w:rsidP="0086740C">
      <w:pPr>
        <w:pStyle w:val="Paragraphedeliste"/>
        <w:numPr>
          <w:ilvl w:val="2"/>
          <w:numId w:val="11"/>
        </w:numPr>
        <w:spacing w:before="0" w:after="160" w:line="259" w:lineRule="auto"/>
        <w:jc w:val="left"/>
      </w:pPr>
      <w:r>
        <w:t>Le cahier des charges du projet</w:t>
      </w:r>
    </w:p>
    <w:p w14:paraId="3A353FDD" w14:textId="77777777" w:rsidR="00866FE7" w:rsidRDefault="00866FE7" w:rsidP="0086740C">
      <w:pPr>
        <w:pStyle w:val="Paragraphedeliste"/>
        <w:numPr>
          <w:ilvl w:val="2"/>
          <w:numId w:val="11"/>
        </w:numPr>
        <w:spacing w:before="0" w:after="160" w:line="259" w:lineRule="auto"/>
        <w:jc w:val="left"/>
      </w:pPr>
      <w:r>
        <w:t>L’architecture validée par le Pilote</w:t>
      </w:r>
    </w:p>
    <w:p w14:paraId="27DFD043" w14:textId="77777777" w:rsidR="00866FE7" w:rsidRDefault="00866FE7" w:rsidP="0086740C">
      <w:pPr>
        <w:pStyle w:val="Paragraphedeliste"/>
        <w:numPr>
          <w:ilvl w:val="2"/>
          <w:numId w:val="11"/>
        </w:numPr>
        <w:spacing w:before="0" w:after="160" w:line="259" w:lineRule="auto"/>
        <w:jc w:val="left"/>
      </w:pPr>
      <w:r>
        <w:t>Les conseils donnés par le Pilote à l’étape 7</w:t>
      </w:r>
    </w:p>
    <w:p w14:paraId="50455F0C" w14:textId="77777777" w:rsidR="00866FE7" w:rsidRDefault="00866FE7" w:rsidP="0086740C">
      <w:pPr>
        <w:pStyle w:val="Paragraphedeliste"/>
        <w:numPr>
          <w:ilvl w:val="1"/>
          <w:numId w:val="11"/>
        </w:numPr>
        <w:spacing w:before="0" w:after="160" w:line="259" w:lineRule="auto"/>
        <w:jc w:val="left"/>
      </w:pPr>
      <w:r>
        <w:t xml:space="preserve">Données de sortie : </w:t>
      </w:r>
    </w:p>
    <w:p w14:paraId="31CF4F72" w14:textId="2DC84A6F" w:rsidR="006F29B5" w:rsidRDefault="00170FD7" w:rsidP="006F29B5">
      <w:pPr>
        <w:pStyle w:val="Paragraphedeliste"/>
        <w:numPr>
          <w:ilvl w:val="2"/>
          <w:numId w:val="11"/>
        </w:numPr>
      </w:pPr>
      <w:r>
        <w:t>Solution informatique (DB + Application)</w:t>
      </w:r>
    </w:p>
    <w:p w14:paraId="79279C68" w14:textId="77777777" w:rsidR="006F29B5" w:rsidRDefault="006F29B5" w:rsidP="006F29B5">
      <w:pPr>
        <w:pStyle w:val="Paragraphedeliste"/>
        <w:numPr>
          <w:ilvl w:val="2"/>
          <w:numId w:val="11"/>
        </w:numPr>
      </w:pPr>
      <w:r>
        <w:t>Oral de groupe</w:t>
      </w:r>
    </w:p>
    <w:p w14:paraId="7FA8335E" w14:textId="77777777" w:rsidR="006F29B5" w:rsidRDefault="006F29B5" w:rsidP="006F29B5">
      <w:pPr>
        <w:pStyle w:val="Paragraphedeliste"/>
        <w:numPr>
          <w:ilvl w:val="2"/>
          <w:numId w:val="11"/>
        </w:numPr>
      </w:pPr>
      <w:r>
        <w:t>PPT de groupe</w:t>
      </w:r>
    </w:p>
    <w:p w14:paraId="4A83CE50" w14:textId="77777777" w:rsidR="006F29B5" w:rsidRDefault="006F29B5" w:rsidP="006F29B5">
      <w:pPr>
        <w:pStyle w:val="Paragraphedeliste"/>
        <w:numPr>
          <w:ilvl w:val="2"/>
          <w:numId w:val="11"/>
        </w:numPr>
      </w:pPr>
      <w:r>
        <w:t>Evaluation par les pairs</w:t>
      </w:r>
    </w:p>
    <w:p w14:paraId="3D8EBE96" w14:textId="77777777" w:rsidR="006F29B5" w:rsidRPr="00E10AEF" w:rsidRDefault="006F29B5" w:rsidP="006F29B5">
      <w:pPr>
        <w:pStyle w:val="Paragraphedeliste"/>
        <w:numPr>
          <w:ilvl w:val="2"/>
          <w:numId w:val="11"/>
        </w:numPr>
      </w:pPr>
      <w:r>
        <w:t>Cahier de tests</w:t>
      </w:r>
    </w:p>
    <w:p w14:paraId="72261751" w14:textId="77777777" w:rsidR="00866FE7" w:rsidRDefault="00866FE7" w:rsidP="0086740C">
      <w:pPr>
        <w:pStyle w:val="Paragraphedeliste"/>
        <w:numPr>
          <w:ilvl w:val="1"/>
          <w:numId w:val="11"/>
        </w:numPr>
        <w:spacing w:before="0" w:after="160" w:line="259" w:lineRule="auto"/>
        <w:jc w:val="left"/>
      </w:pPr>
      <w:r>
        <w:t>Description rapide de l’étape : Les étudiants terminent de développer l’application et préparent la soutenance</w:t>
      </w:r>
    </w:p>
    <w:p w14:paraId="3A596C32" w14:textId="77777777" w:rsidR="00866FE7" w:rsidRDefault="00866FE7" w:rsidP="0086740C">
      <w:pPr>
        <w:pStyle w:val="Paragraphedeliste"/>
        <w:numPr>
          <w:ilvl w:val="1"/>
          <w:numId w:val="11"/>
        </w:numPr>
        <w:spacing w:before="0" w:after="160" w:line="259" w:lineRule="auto"/>
        <w:jc w:val="left"/>
      </w:pPr>
      <w:r>
        <w:t xml:space="preserve">Etape évaluée : </w:t>
      </w:r>
      <w:r w:rsidRPr="001105A9">
        <w:rPr>
          <w:strike/>
        </w:rPr>
        <w:t>oui</w:t>
      </w:r>
      <w:r>
        <w:t>/non</w:t>
      </w:r>
    </w:p>
    <w:p w14:paraId="1398980D" w14:textId="77777777" w:rsidR="00866FE7" w:rsidRDefault="00866FE7" w:rsidP="0086740C">
      <w:pPr>
        <w:pStyle w:val="Paragraphedeliste"/>
        <w:numPr>
          <w:ilvl w:val="2"/>
          <w:numId w:val="11"/>
        </w:numPr>
        <w:spacing w:before="0" w:after="160" w:line="259" w:lineRule="auto"/>
        <w:jc w:val="left"/>
      </w:pPr>
      <w:r>
        <w:t>Item Scholaris : RAS</w:t>
      </w:r>
    </w:p>
    <w:p w14:paraId="600DF50D" w14:textId="77777777" w:rsidR="004029C8" w:rsidRDefault="004029C8" w:rsidP="004029C8">
      <w:pPr>
        <w:spacing w:before="0" w:after="160" w:line="259" w:lineRule="auto"/>
        <w:jc w:val="left"/>
      </w:pPr>
    </w:p>
    <w:p w14:paraId="127ED4C2" w14:textId="77777777" w:rsidR="004029C8" w:rsidRPr="00812BC7" w:rsidRDefault="004029C8" w:rsidP="0086740C">
      <w:pPr>
        <w:pStyle w:val="Paragraphedeliste"/>
        <w:numPr>
          <w:ilvl w:val="0"/>
          <w:numId w:val="11"/>
        </w:numPr>
        <w:spacing w:before="0" w:after="160" w:line="259" w:lineRule="auto"/>
        <w:jc w:val="left"/>
        <w:rPr>
          <w:b/>
        </w:rPr>
      </w:pPr>
      <w:r w:rsidRPr="00812BC7">
        <w:rPr>
          <w:b/>
        </w:rPr>
        <w:t>Etape 9</w:t>
      </w:r>
    </w:p>
    <w:p w14:paraId="26B4D292" w14:textId="7BC728D9" w:rsidR="004029C8" w:rsidRDefault="004029C8" w:rsidP="0086740C">
      <w:pPr>
        <w:pStyle w:val="Paragraphedeliste"/>
        <w:numPr>
          <w:ilvl w:val="1"/>
          <w:numId w:val="11"/>
        </w:numPr>
        <w:spacing w:before="0" w:after="160" w:line="259" w:lineRule="auto"/>
        <w:jc w:val="left"/>
      </w:pPr>
      <w:r>
        <w:t>Date</w:t>
      </w:r>
      <w:r w:rsidR="007C432A">
        <w:t xml:space="preserve"> : </w:t>
      </w:r>
      <w:r w:rsidR="002422E3">
        <w:t>Voir planification</w:t>
      </w:r>
      <w:bookmarkStart w:id="3" w:name="_GoBack"/>
      <w:bookmarkEnd w:id="3"/>
    </w:p>
    <w:p w14:paraId="01FEF872" w14:textId="77777777" w:rsidR="004029C8" w:rsidRDefault="004029C8" w:rsidP="0086740C">
      <w:pPr>
        <w:pStyle w:val="Paragraphedeliste"/>
        <w:numPr>
          <w:ilvl w:val="1"/>
          <w:numId w:val="11"/>
        </w:numPr>
        <w:spacing w:before="0" w:after="160" w:line="259" w:lineRule="auto"/>
        <w:jc w:val="left"/>
      </w:pPr>
      <w:r>
        <w:t>Nom de l’étape : Soutenance</w:t>
      </w:r>
    </w:p>
    <w:p w14:paraId="2D8DD2E1" w14:textId="5787A58D" w:rsidR="004029C8" w:rsidRDefault="007C432A" w:rsidP="0086740C">
      <w:pPr>
        <w:pStyle w:val="Paragraphedeliste"/>
        <w:numPr>
          <w:ilvl w:val="1"/>
          <w:numId w:val="11"/>
        </w:numPr>
        <w:spacing w:before="0" w:after="160" w:line="259" w:lineRule="auto"/>
        <w:jc w:val="left"/>
      </w:pPr>
      <w:r>
        <w:t>Durée : 20</w:t>
      </w:r>
      <w:r w:rsidR="004029C8">
        <w:t xml:space="preserve">mn </w:t>
      </w:r>
      <w:r w:rsidR="00A74E08">
        <w:t xml:space="preserve">+ 20mn </w:t>
      </w:r>
      <w:r w:rsidR="004029C8">
        <w:t>par groupe de 3 étudiants</w:t>
      </w:r>
    </w:p>
    <w:p w14:paraId="34DFD4B0" w14:textId="77777777" w:rsidR="004029C8" w:rsidRDefault="004029C8" w:rsidP="0086740C">
      <w:pPr>
        <w:pStyle w:val="Paragraphedeliste"/>
        <w:numPr>
          <w:ilvl w:val="1"/>
          <w:numId w:val="11"/>
        </w:numPr>
        <w:spacing w:before="0" w:after="160" w:line="259" w:lineRule="auto"/>
        <w:jc w:val="left"/>
      </w:pPr>
      <w:r>
        <w:t xml:space="preserve">Type étape : </w:t>
      </w:r>
      <w:r w:rsidRPr="00614389">
        <w:rPr>
          <w:color w:val="FFC000"/>
        </w:rPr>
        <w:t>Réalisation étudiants</w:t>
      </w:r>
    </w:p>
    <w:p w14:paraId="09EF3158" w14:textId="77777777" w:rsidR="004029C8" w:rsidRDefault="004029C8" w:rsidP="0086740C">
      <w:pPr>
        <w:pStyle w:val="Paragraphedeliste"/>
        <w:numPr>
          <w:ilvl w:val="1"/>
          <w:numId w:val="11"/>
        </w:numPr>
        <w:spacing w:before="0" w:after="160" w:line="259" w:lineRule="auto"/>
        <w:jc w:val="left"/>
      </w:pPr>
      <w:r>
        <w:t>But : Prouver la compétence</w:t>
      </w:r>
    </w:p>
    <w:p w14:paraId="3844A26F" w14:textId="77777777" w:rsidR="004029C8" w:rsidRDefault="004029C8" w:rsidP="0086740C">
      <w:pPr>
        <w:pStyle w:val="Paragraphedeliste"/>
        <w:numPr>
          <w:ilvl w:val="1"/>
          <w:numId w:val="11"/>
        </w:numPr>
        <w:spacing w:before="0" w:after="160" w:line="259" w:lineRule="auto"/>
        <w:jc w:val="left"/>
      </w:pPr>
      <w:r>
        <w:t>Porteur : Les étudiants</w:t>
      </w:r>
    </w:p>
    <w:p w14:paraId="3C184F45" w14:textId="77777777" w:rsidR="004029C8" w:rsidRDefault="004029C8" w:rsidP="0086740C">
      <w:pPr>
        <w:pStyle w:val="Paragraphedeliste"/>
        <w:numPr>
          <w:ilvl w:val="1"/>
          <w:numId w:val="11"/>
        </w:numPr>
        <w:spacing w:before="0" w:after="160" w:line="259" w:lineRule="auto"/>
        <w:jc w:val="left"/>
      </w:pPr>
      <w:r>
        <w:t>Données d’entrée</w:t>
      </w:r>
    </w:p>
    <w:p w14:paraId="0BA5E6D5" w14:textId="77777777" w:rsidR="004029C8" w:rsidRDefault="004029C8" w:rsidP="0086740C">
      <w:pPr>
        <w:pStyle w:val="Paragraphedeliste"/>
        <w:numPr>
          <w:ilvl w:val="2"/>
          <w:numId w:val="11"/>
        </w:numPr>
        <w:spacing w:before="0" w:after="160" w:line="259" w:lineRule="auto"/>
        <w:jc w:val="left"/>
      </w:pPr>
      <w:r>
        <w:t>Grille d’évaluation</w:t>
      </w:r>
    </w:p>
    <w:p w14:paraId="769527E8" w14:textId="77777777" w:rsidR="004029C8" w:rsidRDefault="004029C8" w:rsidP="0086740C">
      <w:pPr>
        <w:pStyle w:val="Paragraphedeliste"/>
        <w:numPr>
          <w:ilvl w:val="2"/>
          <w:numId w:val="11"/>
        </w:numPr>
        <w:spacing w:before="0" w:after="160" w:line="259" w:lineRule="auto"/>
        <w:jc w:val="left"/>
      </w:pPr>
      <w:r>
        <w:t>Structure de la présentation</w:t>
      </w:r>
    </w:p>
    <w:p w14:paraId="5328E7C4" w14:textId="77777777" w:rsidR="004029C8" w:rsidRDefault="004029C8" w:rsidP="0086740C">
      <w:pPr>
        <w:pStyle w:val="Paragraphedeliste"/>
        <w:numPr>
          <w:ilvl w:val="2"/>
          <w:numId w:val="11"/>
        </w:numPr>
        <w:spacing w:before="0" w:after="160" w:line="259" w:lineRule="auto"/>
        <w:jc w:val="left"/>
      </w:pPr>
      <w:r>
        <w:t>Préparation de l’oral</w:t>
      </w:r>
    </w:p>
    <w:p w14:paraId="6350270A" w14:textId="77777777" w:rsidR="004029C8" w:rsidRDefault="004029C8" w:rsidP="0086740C">
      <w:pPr>
        <w:pStyle w:val="Paragraphedeliste"/>
        <w:numPr>
          <w:ilvl w:val="2"/>
          <w:numId w:val="11"/>
        </w:numPr>
        <w:spacing w:before="0" w:after="160" w:line="259" w:lineRule="auto"/>
        <w:jc w:val="left"/>
      </w:pPr>
      <w:r>
        <w:t>L’application</w:t>
      </w:r>
    </w:p>
    <w:p w14:paraId="14F6867F" w14:textId="77777777" w:rsidR="004029C8" w:rsidRDefault="004029C8" w:rsidP="0086740C">
      <w:pPr>
        <w:pStyle w:val="Paragraphedeliste"/>
        <w:numPr>
          <w:ilvl w:val="1"/>
          <w:numId w:val="11"/>
        </w:numPr>
        <w:spacing w:before="0" w:after="160" w:line="259" w:lineRule="auto"/>
        <w:jc w:val="left"/>
      </w:pPr>
      <w:r>
        <w:t xml:space="preserve">Données de sortie : </w:t>
      </w:r>
    </w:p>
    <w:p w14:paraId="50928423" w14:textId="77777777" w:rsidR="004029C8" w:rsidRDefault="004029C8" w:rsidP="0086740C">
      <w:pPr>
        <w:pStyle w:val="Paragraphedeliste"/>
        <w:numPr>
          <w:ilvl w:val="2"/>
          <w:numId w:val="11"/>
        </w:numPr>
        <w:spacing w:before="0" w:after="160" w:line="259" w:lineRule="auto"/>
        <w:jc w:val="left"/>
      </w:pPr>
      <w:r>
        <w:t>Evaluation</w:t>
      </w:r>
    </w:p>
    <w:p w14:paraId="1FE40FEE" w14:textId="77777777" w:rsidR="004029C8" w:rsidRDefault="004029C8" w:rsidP="0086740C">
      <w:pPr>
        <w:pStyle w:val="Paragraphedeliste"/>
        <w:numPr>
          <w:ilvl w:val="2"/>
          <w:numId w:val="11"/>
        </w:numPr>
        <w:spacing w:before="0" w:after="160" w:line="259" w:lineRule="auto"/>
        <w:jc w:val="left"/>
      </w:pPr>
      <w:r>
        <w:t>Retours du Jury</w:t>
      </w:r>
    </w:p>
    <w:p w14:paraId="0B43CF71" w14:textId="6A1907D1" w:rsidR="004029C8" w:rsidRDefault="004029C8" w:rsidP="0086740C">
      <w:pPr>
        <w:pStyle w:val="Paragraphedeliste"/>
        <w:numPr>
          <w:ilvl w:val="1"/>
          <w:numId w:val="11"/>
        </w:numPr>
        <w:spacing w:before="0" w:after="160" w:line="259" w:lineRule="auto"/>
        <w:jc w:val="left"/>
      </w:pPr>
      <w:r>
        <w:lastRenderedPageBreak/>
        <w:t>Description rapide de l’étape : Les étudiants doivent démontrer leurs capa</w:t>
      </w:r>
      <w:r w:rsidR="008B6259">
        <w:t xml:space="preserve">cités à travailler en groupe, </w:t>
      </w:r>
      <w:r>
        <w:t>se coordonner dans le but de constr</w:t>
      </w:r>
      <w:r w:rsidR="008B6259">
        <w:t xml:space="preserve">uire une réalisation commune, </w:t>
      </w:r>
      <w:r>
        <w:t>r</w:t>
      </w:r>
      <w:r w:rsidR="008B6259">
        <w:t xml:space="preserve">especter un cahier des charges et </w:t>
      </w:r>
      <w:r>
        <w:t>à vendre leurs réalisations</w:t>
      </w:r>
      <w:r w:rsidR="008B6259">
        <w:t>.</w:t>
      </w:r>
    </w:p>
    <w:p w14:paraId="4379DB72" w14:textId="77777777" w:rsidR="004029C8" w:rsidRDefault="004029C8" w:rsidP="0086740C">
      <w:pPr>
        <w:pStyle w:val="Paragraphedeliste"/>
        <w:numPr>
          <w:ilvl w:val="1"/>
          <w:numId w:val="11"/>
        </w:numPr>
        <w:spacing w:before="0" w:after="160" w:line="259" w:lineRule="auto"/>
        <w:jc w:val="left"/>
      </w:pPr>
      <w:r>
        <w:t xml:space="preserve">Etape évaluée : </w:t>
      </w:r>
      <w:r w:rsidRPr="00370F76">
        <w:t>oui</w:t>
      </w:r>
      <w:r>
        <w:t>/</w:t>
      </w:r>
      <w:r w:rsidRPr="00370F76">
        <w:rPr>
          <w:strike/>
        </w:rPr>
        <w:t>non</w:t>
      </w:r>
    </w:p>
    <w:p w14:paraId="34E48380" w14:textId="77777777" w:rsidR="00C62E0C" w:rsidRDefault="004029C8" w:rsidP="0086740C">
      <w:pPr>
        <w:pStyle w:val="Paragraphedeliste"/>
        <w:numPr>
          <w:ilvl w:val="2"/>
          <w:numId w:val="11"/>
        </w:numPr>
        <w:spacing w:before="0" w:after="160" w:line="259" w:lineRule="auto"/>
        <w:jc w:val="left"/>
      </w:pPr>
      <w:r w:rsidRPr="008F462D">
        <w:t xml:space="preserve">Item Scholaris : </w:t>
      </w:r>
    </w:p>
    <w:p w14:paraId="0E466C99" w14:textId="3B36FD91" w:rsidR="004029C8" w:rsidRPr="008F462D" w:rsidRDefault="00A74E08" w:rsidP="0086740C">
      <w:pPr>
        <w:pStyle w:val="Paragraphedeliste"/>
        <w:numPr>
          <w:ilvl w:val="3"/>
          <w:numId w:val="11"/>
        </w:numPr>
        <w:spacing w:before="0" w:after="160" w:line="259" w:lineRule="auto"/>
        <w:jc w:val="left"/>
      </w:pPr>
      <w:r>
        <w:t>Voir grille d’évaluation sur Moodle</w:t>
      </w:r>
    </w:p>
    <w:p w14:paraId="3EC0DEA2" w14:textId="77777777" w:rsidR="004029C8" w:rsidRDefault="004029C8" w:rsidP="004029C8">
      <w:pPr>
        <w:spacing w:before="0" w:after="160" w:line="259" w:lineRule="auto"/>
        <w:jc w:val="left"/>
      </w:pPr>
    </w:p>
    <w:p w14:paraId="0829B769" w14:textId="77777777" w:rsidR="00DB3FA0" w:rsidRDefault="00DB3FA0" w:rsidP="00DB3FA0">
      <w:pPr>
        <w:spacing w:before="0" w:after="160" w:line="259" w:lineRule="auto"/>
        <w:jc w:val="left"/>
      </w:pPr>
    </w:p>
    <w:p w14:paraId="436DE05B" w14:textId="77777777" w:rsidR="0094092D" w:rsidRDefault="0094092D" w:rsidP="0094092D">
      <w:pPr>
        <w:spacing w:before="0" w:after="160" w:line="259" w:lineRule="auto"/>
        <w:jc w:val="left"/>
      </w:pPr>
    </w:p>
    <w:p w14:paraId="6944D926" w14:textId="77777777" w:rsidR="004E646F" w:rsidRDefault="004E646F" w:rsidP="004E646F">
      <w:pPr>
        <w:pStyle w:val="Listepuces"/>
        <w:numPr>
          <w:ilvl w:val="0"/>
          <w:numId w:val="0"/>
        </w:numPr>
        <w:ind w:left="170" w:hanging="170"/>
      </w:pPr>
    </w:p>
    <w:p w14:paraId="114B7BB2" w14:textId="77777777" w:rsidR="0029756B" w:rsidRDefault="0029756B" w:rsidP="004E646F">
      <w:pPr>
        <w:pStyle w:val="Listepuces"/>
        <w:numPr>
          <w:ilvl w:val="0"/>
          <w:numId w:val="0"/>
        </w:numPr>
        <w:ind w:left="170" w:hanging="170"/>
      </w:pPr>
    </w:p>
    <w:p w14:paraId="17D51CEE" w14:textId="77777777" w:rsidR="0029756B" w:rsidRDefault="0029756B" w:rsidP="004E646F">
      <w:pPr>
        <w:pStyle w:val="Listepuces"/>
        <w:numPr>
          <w:ilvl w:val="0"/>
          <w:numId w:val="0"/>
        </w:numPr>
        <w:ind w:left="170" w:hanging="170"/>
      </w:pPr>
    </w:p>
    <w:p w14:paraId="65C391F4" w14:textId="77777777" w:rsidR="0029756B" w:rsidRDefault="0029756B" w:rsidP="004E646F">
      <w:pPr>
        <w:pStyle w:val="Listepuces"/>
        <w:numPr>
          <w:ilvl w:val="0"/>
          <w:numId w:val="0"/>
        </w:numPr>
        <w:ind w:left="170" w:hanging="170"/>
      </w:pPr>
    </w:p>
    <w:p w14:paraId="1AC32006" w14:textId="77777777" w:rsidR="004E646F" w:rsidRDefault="004E646F" w:rsidP="004E646F">
      <w:pPr>
        <w:pStyle w:val="Listepuces"/>
        <w:numPr>
          <w:ilvl w:val="0"/>
          <w:numId w:val="0"/>
        </w:numPr>
        <w:ind w:left="170" w:hanging="170"/>
      </w:pPr>
    </w:p>
    <w:p w14:paraId="4AB04C9D" w14:textId="77777777" w:rsidR="004E646F" w:rsidRDefault="004E646F" w:rsidP="004E646F">
      <w:pPr>
        <w:pStyle w:val="Listepuces"/>
        <w:numPr>
          <w:ilvl w:val="0"/>
          <w:numId w:val="0"/>
        </w:numPr>
        <w:ind w:left="170" w:hanging="170"/>
      </w:pPr>
    </w:p>
    <w:p w14:paraId="6877F2FB" w14:textId="77777777" w:rsidR="00C83A44" w:rsidRDefault="00511BE8" w:rsidP="00F82845">
      <w:pPr>
        <w:pStyle w:val="Titre1"/>
      </w:pPr>
      <w:r>
        <w:lastRenderedPageBreak/>
        <w:br/>
      </w:r>
      <w:bookmarkStart w:id="4" w:name="_Toc54346010"/>
      <w:r w:rsidR="008E341E">
        <w:t>cahier des charges du projet</w:t>
      </w:r>
      <w:bookmarkEnd w:id="4"/>
    </w:p>
    <w:p w14:paraId="5CB1801E" w14:textId="73B68314" w:rsidR="00F82845" w:rsidRDefault="00B77D61" w:rsidP="00667928">
      <w:pPr>
        <w:ind w:firstLine="567"/>
        <w:jc w:val="left"/>
      </w:pPr>
      <w:r>
        <w:t>Une nouvelle entreprise développe son système d’information. Son cœur d’activité est la vente en ligne de composants électroniques.</w:t>
      </w:r>
      <w:r w:rsidR="00812BC7">
        <w:t xml:space="preserve"> Vous devez concevoir et réaliser une solution digitalisant certains de ses processus métier</w:t>
      </w:r>
      <w:r w:rsidR="001A10FF">
        <w:t>s</w:t>
      </w:r>
    </w:p>
    <w:p w14:paraId="208CDF2F" w14:textId="77777777" w:rsidR="00907B44" w:rsidRDefault="00907B44" w:rsidP="00907B44"/>
    <w:p w14:paraId="575AD135" w14:textId="77777777" w:rsidR="00CA7B90" w:rsidRDefault="00CA7B90">
      <w:pPr>
        <w:spacing w:before="0" w:after="160" w:line="259" w:lineRule="auto"/>
        <w:jc w:val="left"/>
      </w:pPr>
      <w:r>
        <w:br w:type="page"/>
      </w:r>
    </w:p>
    <w:p w14:paraId="5218D4DD" w14:textId="77777777" w:rsidR="00CA7B90" w:rsidRDefault="00DE508F" w:rsidP="00CA7B90">
      <w:pPr>
        <w:pStyle w:val="Titre2"/>
      </w:pPr>
      <w:bookmarkStart w:id="5" w:name="_Toc54346011"/>
      <w:r>
        <w:lastRenderedPageBreak/>
        <w:t>Les spécifications fonctionnelles</w:t>
      </w:r>
      <w:bookmarkEnd w:id="5"/>
    </w:p>
    <w:p w14:paraId="1DAB10BB" w14:textId="77777777" w:rsidR="00CA7B90" w:rsidRDefault="00CA7B90" w:rsidP="00CA7B90"/>
    <w:p w14:paraId="46ADA5BB" w14:textId="77777777" w:rsidR="00CA7B90" w:rsidRDefault="00CA7B90" w:rsidP="00CA7B90"/>
    <w:p w14:paraId="0EBBE1EF" w14:textId="77777777" w:rsidR="00DE508F" w:rsidRPr="00474AB7" w:rsidRDefault="00812BC7" w:rsidP="002215BF">
      <w:pPr>
        <w:pStyle w:val="Chapeau"/>
        <w:rPr>
          <w:sz w:val="22"/>
        </w:rPr>
      </w:pPr>
      <w:r w:rsidRPr="00474AB7">
        <w:rPr>
          <w:sz w:val="22"/>
        </w:rPr>
        <w:t>Vous trouverez dans cette section les spécifications fonctionnelles du projet.</w:t>
      </w:r>
    </w:p>
    <w:p w14:paraId="58D74FFC" w14:textId="77777777" w:rsidR="00E10AEF" w:rsidRDefault="00E10AEF" w:rsidP="00E10AEF">
      <w:pPr>
        <w:pStyle w:val="Titre2"/>
      </w:pPr>
    </w:p>
    <w:p w14:paraId="57245F4C" w14:textId="77777777" w:rsidR="00E10AEF" w:rsidRPr="00E10AEF" w:rsidRDefault="00E10AEF" w:rsidP="00220C61">
      <w:pPr>
        <w:spacing w:before="0" w:after="160" w:line="259" w:lineRule="auto"/>
        <w:ind w:firstLine="567"/>
        <w:rPr>
          <w:b/>
        </w:rPr>
      </w:pPr>
      <w:r w:rsidRPr="00474AB7">
        <w:t>Une nouvelle entreprise développe son système d’information. Son cœur d’activité est la vente en ligne de composants électroniques. Vous devez concevoir et réaliser une solution digitalisant certains de ses processus métier</w:t>
      </w:r>
      <w:r w:rsidR="00F61CDA">
        <w:t>s</w:t>
      </w:r>
      <w:r w:rsidRPr="00474AB7">
        <w:t>. Les processus visés par votre client son</w:t>
      </w:r>
      <w:r>
        <w:t>t</w:t>
      </w:r>
      <w:r w:rsidRPr="00474AB7">
        <w:t> :</w:t>
      </w:r>
    </w:p>
    <w:p w14:paraId="2968BDE7" w14:textId="77777777" w:rsidR="00E10AEF" w:rsidRPr="00E10AEF" w:rsidRDefault="00E10AEF" w:rsidP="0086740C">
      <w:pPr>
        <w:pStyle w:val="Paragraphedeliste"/>
        <w:numPr>
          <w:ilvl w:val="0"/>
          <w:numId w:val="12"/>
        </w:numPr>
        <w:spacing w:before="0" w:after="160" w:line="259" w:lineRule="auto"/>
        <w:jc w:val="left"/>
        <w:rPr>
          <w:b/>
        </w:rPr>
      </w:pPr>
      <w:r>
        <w:t>La gestion du personnel</w:t>
      </w:r>
    </w:p>
    <w:p w14:paraId="324A11D9" w14:textId="77777777" w:rsidR="00E10AEF" w:rsidRPr="00E10AEF" w:rsidRDefault="00E10AEF" w:rsidP="0086740C">
      <w:pPr>
        <w:pStyle w:val="Paragraphedeliste"/>
        <w:numPr>
          <w:ilvl w:val="0"/>
          <w:numId w:val="12"/>
        </w:numPr>
        <w:spacing w:before="0" w:after="160" w:line="259" w:lineRule="auto"/>
        <w:jc w:val="left"/>
        <w:rPr>
          <w:b/>
        </w:rPr>
      </w:pPr>
      <w:r>
        <w:t>La gestion des clients</w:t>
      </w:r>
    </w:p>
    <w:p w14:paraId="5E9B7DE2" w14:textId="77777777" w:rsidR="00E10AEF" w:rsidRPr="00E10AEF" w:rsidRDefault="00E10AEF" w:rsidP="0086740C">
      <w:pPr>
        <w:pStyle w:val="Paragraphedeliste"/>
        <w:numPr>
          <w:ilvl w:val="0"/>
          <w:numId w:val="12"/>
        </w:numPr>
        <w:spacing w:before="0" w:after="160" w:line="259" w:lineRule="auto"/>
        <w:jc w:val="left"/>
        <w:rPr>
          <w:b/>
        </w:rPr>
      </w:pPr>
      <w:r>
        <w:t>La gestion des commandes</w:t>
      </w:r>
    </w:p>
    <w:p w14:paraId="0E392EF5" w14:textId="77777777" w:rsidR="00E10AEF" w:rsidRPr="009A1921" w:rsidRDefault="00E10AEF" w:rsidP="0086740C">
      <w:pPr>
        <w:pStyle w:val="Paragraphedeliste"/>
        <w:numPr>
          <w:ilvl w:val="0"/>
          <w:numId w:val="12"/>
        </w:numPr>
        <w:spacing w:before="0" w:after="160" w:line="259" w:lineRule="auto"/>
        <w:jc w:val="left"/>
        <w:rPr>
          <w:b/>
        </w:rPr>
      </w:pPr>
      <w:r>
        <w:t>La gestion du stock</w:t>
      </w:r>
    </w:p>
    <w:p w14:paraId="42CB170A" w14:textId="77777777" w:rsidR="009A1921" w:rsidRPr="00E10AEF" w:rsidRDefault="009A1921" w:rsidP="0086740C">
      <w:pPr>
        <w:pStyle w:val="Paragraphedeliste"/>
        <w:numPr>
          <w:ilvl w:val="0"/>
          <w:numId w:val="12"/>
        </w:numPr>
        <w:spacing w:before="0" w:after="160" w:line="259" w:lineRule="auto"/>
        <w:jc w:val="left"/>
        <w:rPr>
          <w:b/>
        </w:rPr>
      </w:pPr>
      <w:r>
        <w:t>La gestion des statistiques</w:t>
      </w:r>
    </w:p>
    <w:p w14:paraId="043FB0A8" w14:textId="77777777" w:rsidR="00E10AEF" w:rsidRDefault="00E10AEF" w:rsidP="00FC5E20">
      <w:pPr>
        <w:spacing w:before="0" w:after="160" w:line="259" w:lineRule="auto"/>
        <w:jc w:val="left"/>
        <w:rPr>
          <w:b/>
        </w:rPr>
      </w:pPr>
    </w:p>
    <w:p w14:paraId="1A68BE3A" w14:textId="6645955A" w:rsidR="003E6626" w:rsidRDefault="003E6626" w:rsidP="00A8042D">
      <w:pPr>
        <w:spacing w:before="0" w:after="160" w:line="259" w:lineRule="auto"/>
        <w:ind w:firstLine="567"/>
      </w:pPr>
      <w:r>
        <w:t xml:space="preserve">Vous trouverez ci-après, l’interview </w:t>
      </w:r>
      <w:r w:rsidRPr="001137E8">
        <w:rPr>
          <w:b/>
        </w:rPr>
        <w:t>(prise de note</w:t>
      </w:r>
      <w:r w:rsidR="001137E8">
        <w:rPr>
          <w:b/>
        </w:rPr>
        <w:t>s</w:t>
      </w:r>
      <w:r w:rsidRPr="001137E8">
        <w:rPr>
          <w:b/>
        </w:rPr>
        <w:t xml:space="preserve"> brute)</w:t>
      </w:r>
      <w:r>
        <w:t xml:space="preserve"> d’un responsable processus de l’entreprise :</w:t>
      </w:r>
    </w:p>
    <w:p w14:paraId="3F567C74" w14:textId="77777777" w:rsidR="00FC5E20" w:rsidRDefault="003E6626" w:rsidP="00A8042D">
      <w:pPr>
        <w:spacing w:before="0" w:after="160" w:line="259" w:lineRule="auto"/>
        <w:ind w:firstLine="567"/>
      </w:pPr>
      <w:r>
        <w:t>« </w:t>
      </w:r>
      <w:r w:rsidR="00FC5E20" w:rsidRPr="00FC5E20">
        <w:t>Pour la gestion du personnel, l’entreprise souhaite recenser l’intégralité de son effectif. Un personnel est caractérisé par son nom et son prénom. Un personnel est encadré par un supérieur hiérarchique.</w:t>
      </w:r>
      <w:r w:rsidR="00FC5E20">
        <w:t xml:space="preserve"> L’entreprise doit connaitre l’adresse de son personnel pour lui faire parvenir par voie postale du courrier. </w:t>
      </w:r>
      <w:r w:rsidR="00FC5E20" w:rsidRPr="00FC5E20">
        <w:t xml:space="preserve"> </w:t>
      </w:r>
      <w:r w:rsidR="00FC5E20">
        <w:t xml:space="preserve">Un personnel (ou un supérieur hiérarchique) est embauché à une date particulière et l’entreprise a besoin de conserver cette information. </w:t>
      </w:r>
    </w:p>
    <w:p w14:paraId="73F14F9F" w14:textId="2BE991EF" w:rsidR="003E6626" w:rsidRDefault="003E6626" w:rsidP="00A8042D">
      <w:pPr>
        <w:spacing w:before="0" w:after="160" w:line="259" w:lineRule="auto"/>
        <w:ind w:firstLine="567"/>
      </w:pPr>
      <w:r>
        <w:t>Un client est caractérisé par son numéro de client</w:t>
      </w:r>
      <w:r w:rsidR="00A8042D">
        <w:t>, son nom et son prénom. Pour la facturation, nous avons besoin de connaitre son</w:t>
      </w:r>
      <w:r w:rsidR="008B6259">
        <w:t xml:space="preserve"> ou ses adresses de facturation</w:t>
      </w:r>
      <w:r w:rsidR="00A8042D">
        <w:t>. Il en est de même pour s</w:t>
      </w:r>
      <w:r w:rsidR="008B6259">
        <w:t>on ou ses adresses de livraison</w:t>
      </w:r>
      <w:r w:rsidR="00A8042D">
        <w:t>. Il est important pour le futur système de proposer un mécanisme qui empêche les erreurs de saisies sur les adresses des clients et en particulier la ville, cela viendrait fausser toutes nos statistiques. Nous souhaitons connaitre la date de naissance de nos clients car nous leur proposons une remise de 10% si une commande est faite le jour de leur anniversaire. Nous les informons par courrier postal 15 jours avant de ce procédé commercial chaque année. Nous proposons également à notre clientèle, une remise de 5% à la date anniversaire de</w:t>
      </w:r>
      <w:r w:rsidR="008B6259">
        <w:t xml:space="preserve"> leur premier achat</w:t>
      </w:r>
      <w:r w:rsidR="00A8042D">
        <w:t xml:space="preserve"> sur notre site. Là aussi, nous les informons par courrier postal à date -15. </w:t>
      </w:r>
    </w:p>
    <w:p w14:paraId="0B886CAB" w14:textId="75A4D32C" w:rsidR="00A8042D" w:rsidRDefault="00A8042D" w:rsidP="00A8042D">
      <w:pPr>
        <w:spacing w:before="0" w:after="160" w:line="259" w:lineRule="auto"/>
        <w:ind w:firstLine="567"/>
      </w:pPr>
      <w:r>
        <w:t>Une commande est caractérisée par un</w:t>
      </w:r>
      <w:r w:rsidR="009E37FD">
        <w:t>e</w:t>
      </w:r>
      <w:r>
        <w:t xml:space="preserve"> référence composée des deux premières lettres du prénom du client, </w:t>
      </w:r>
      <w:r w:rsidR="006C18F6">
        <w:t>deux premières lettres du nom du client, de l’année de la commande, de trois premières lettres de la ville de livraison et d’un numéro incrémentiel. L’entreprise doit connaitre la date de livraison prévue. Par ailleurs, l’entreprise doit connaitre pour une commande sa date d’émission, la ou les dates de paiement et le moyen de paiement associé à ce jalon, ainsi que la date ou le solde du règlement est enregistré. Une commande est un conteneur qui contient un ensemble d’articles. Les</w:t>
      </w:r>
      <w:r w:rsidR="00835AE7">
        <w:t xml:space="preserve"> artic</w:t>
      </w:r>
      <w:r w:rsidR="006C18F6">
        <w:t xml:space="preserve">les sont caractérisés par leurs références, leurs noms, la quantité d’articles en fonction de la nature de l’article. Sur la commande, doivent figurer le total </w:t>
      </w:r>
      <w:r w:rsidR="00835AE7">
        <w:t xml:space="preserve">articles par nature après remise commerciale (éventuellement), le montant total </w:t>
      </w:r>
      <w:r w:rsidR="009E37FD">
        <w:t>HT</w:t>
      </w:r>
      <w:r w:rsidR="00835AE7">
        <w:t>, le montant total de la TVA et le montant total TTC. Ces informations seront nécessaires à l’émission de la facture, qui contiendra en plus le nom de la société, son adresse et un numéro de service client, son logo, le nom du client et son code client, l’adresse de livraison et l’adresse de facturation.</w:t>
      </w:r>
    </w:p>
    <w:p w14:paraId="0BBD90CD" w14:textId="083423E9" w:rsidR="00754BF7" w:rsidRDefault="00575CC9" w:rsidP="00003179">
      <w:pPr>
        <w:spacing w:before="0" w:after="160" w:line="259" w:lineRule="auto"/>
        <w:ind w:firstLine="567"/>
      </w:pPr>
      <w:r>
        <w:t xml:space="preserve">La gestion du catalogue nécessite de recenser l’intégralité des produits à destination des clients. Nous devons gérer le prix du produit </w:t>
      </w:r>
      <w:r w:rsidR="009E37FD">
        <w:t>HT</w:t>
      </w:r>
      <w:r>
        <w:t xml:space="preserve">, sa référence, sa désignation, sa quantité en stock, son seuil de </w:t>
      </w:r>
      <w:r>
        <w:lastRenderedPageBreak/>
        <w:t>réapprovisionnement, son taux de TVA. Pour la grande majorité de</w:t>
      </w:r>
      <w:r w:rsidR="009E37FD">
        <w:t>s</w:t>
      </w:r>
      <w:r>
        <w:t xml:space="preserve"> produit</w:t>
      </w:r>
      <w:r w:rsidR="009E37FD">
        <w:t>s</w:t>
      </w:r>
      <w:r>
        <w:t>, le prix est fixe à l’instant T (même si variable dans le temps). Toutefois, pour une minorité, le prix est variable en fonction de la quantité commandée par le client, de la nature de l’article et de sa couleur. La TVA et le prix uht d’un article sont variables dans le temps. Toutefois, la fiscalité française impose aux entreprises un historique à 10 ans de la facturation.</w:t>
      </w:r>
      <w:r w:rsidR="00F61CDA">
        <w:t> »</w:t>
      </w:r>
    </w:p>
    <w:p w14:paraId="0268B030" w14:textId="77777777" w:rsidR="009A1921" w:rsidRDefault="009A1921" w:rsidP="00003179">
      <w:pPr>
        <w:spacing w:before="0" w:after="160" w:line="259" w:lineRule="auto"/>
        <w:ind w:firstLine="567"/>
      </w:pPr>
      <w:r>
        <w:t>Concernant la liste des fonctionnalités que doit proposer l’application :</w:t>
      </w:r>
    </w:p>
    <w:p w14:paraId="053BDF42" w14:textId="77777777" w:rsidR="009A1921" w:rsidRDefault="009A1921" w:rsidP="0086740C">
      <w:pPr>
        <w:pStyle w:val="Paragraphedeliste"/>
        <w:numPr>
          <w:ilvl w:val="0"/>
          <w:numId w:val="13"/>
        </w:numPr>
        <w:spacing w:before="0" w:after="160" w:line="259" w:lineRule="auto"/>
      </w:pPr>
      <w:r>
        <w:t>Gestion du personnel</w:t>
      </w:r>
    </w:p>
    <w:p w14:paraId="64F094D5" w14:textId="77777777" w:rsidR="009A1921" w:rsidRDefault="009A1921" w:rsidP="0086740C">
      <w:pPr>
        <w:pStyle w:val="Paragraphedeliste"/>
        <w:numPr>
          <w:ilvl w:val="1"/>
          <w:numId w:val="13"/>
        </w:numPr>
        <w:spacing w:before="0" w:after="160" w:line="259" w:lineRule="auto"/>
      </w:pPr>
      <w:r>
        <w:t>Créer un personnel</w:t>
      </w:r>
    </w:p>
    <w:p w14:paraId="7C8AA681" w14:textId="77777777" w:rsidR="009A1921" w:rsidRDefault="009A1921" w:rsidP="0086740C">
      <w:pPr>
        <w:pStyle w:val="Paragraphedeliste"/>
        <w:numPr>
          <w:ilvl w:val="1"/>
          <w:numId w:val="13"/>
        </w:numPr>
        <w:spacing w:before="0" w:after="160" w:line="259" w:lineRule="auto"/>
      </w:pPr>
      <w:r>
        <w:t>Modifier un personnel</w:t>
      </w:r>
    </w:p>
    <w:p w14:paraId="6E228C6F" w14:textId="77777777" w:rsidR="009A1921" w:rsidRDefault="009A1921" w:rsidP="0086740C">
      <w:pPr>
        <w:pStyle w:val="Paragraphedeliste"/>
        <w:numPr>
          <w:ilvl w:val="1"/>
          <w:numId w:val="13"/>
        </w:numPr>
        <w:spacing w:before="0" w:after="160" w:line="259" w:lineRule="auto"/>
      </w:pPr>
      <w:r>
        <w:t>Supprimer un personnel</w:t>
      </w:r>
    </w:p>
    <w:p w14:paraId="3E727BFB" w14:textId="77777777" w:rsidR="009A1921" w:rsidRDefault="009A1921" w:rsidP="0086740C">
      <w:pPr>
        <w:pStyle w:val="Paragraphedeliste"/>
        <w:numPr>
          <w:ilvl w:val="1"/>
          <w:numId w:val="13"/>
        </w:numPr>
        <w:spacing w:before="0" w:after="160" w:line="259" w:lineRule="auto"/>
      </w:pPr>
      <w:r>
        <w:t>Afficher un personnel</w:t>
      </w:r>
    </w:p>
    <w:p w14:paraId="490B1730" w14:textId="77777777" w:rsidR="009A1921" w:rsidRPr="009A1921" w:rsidRDefault="009A1921" w:rsidP="0086740C">
      <w:pPr>
        <w:pStyle w:val="Paragraphedeliste"/>
        <w:numPr>
          <w:ilvl w:val="0"/>
          <w:numId w:val="13"/>
        </w:numPr>
        <w:spacing w:before="0" w:after="160" w:line="259" w:lineRule="auto"/>
        <w:jc w:val="left"/>
        <w:rPr>
          <w:b/>
        </w:rPr>
      </w:pPr>
      <w:r>
        <w:t>Gestion des clients</w:t>
      </w:r>
    </w:p>
    <w:p w14:paraId="49855F75" w14:textId="77777777" w:rsidR="009A1921" w:rsidRDefault="009A1921" w:rsidP="0086740C">
      <w:pPr>
        <w:pStyle w:val="Paragraphedeliste"/>
        <w:numPr>
          <w:ilvl w:val="1"/>
          <w:numId w:val="13"/>
        </w:numPr>
        <w:spacing w:before="0" w:after="160" w:line="259" w:lineRule="auto"/>
      </w:pPr>
      <w:r>
        <w:t>Créer un client</w:t>
      </w:r>
    </w:p>
    <w:p w14:paraId="1CABEF3C" w14:textId="77777777" w:rsidR="009A1921" w:rsidRDefault="009A1921" w:rsidP="0086740C">
      <w:pPr>
        <w:pStyle w:val="Paragraphedeliste"/>
        <w:numPr>
          <w:ilvl w:val="1"/>
          <w:numId w:val="13"/>
        </w:numPr>
        <w:spacing w:before="0" w:after="160" w:line="259" w:lineRule="auto"/>
      </w:pPr>
      <w:r>
        <w:t>Modifier un client</w:t>
      </w:r>
    </w:p>
    <w:p w14:paraId="0B05A193" w14:textId="77777777" w:rsidR="009A1921" w:rsidRDefault="009A1921" w:rsidP="0086740C">
      <w:pPr>
        <w:pStyle w:val="Paragraphedeliste"/>
        <w:numPr>
          <w:ilvl w:val="1"/>
          <w:numId w:val="13"/>
        </w:numPr>
        <w:spacing w:before="0" w:after="160" w:line="259" w:lineRule="auto"/>
      </w:pPr>
      <w:r>
        <w:t>Supprimer un client</w:t>
      </w:r>
    </w:p>
    <w:p w14:paraId="72143088" w14:textId="77777777" w:rsidR="009A1921" w:rsidRPr="009A1921" w:rsidRDefault="009A1921" w:rsidP="0086740C">
      <w:pPr>
        <w:pStyle w:val="Paragraphedeliste"/>
        <w:numPr>
          <w:ilvl w:val="1"/>
          <w:numId w:val="13"/>
        </w:numPr>
        <w:spacing w:before="0" w:after="160" w:line="259" w:lineRule="auto"/>
      </w:pPr>
      <w:r>
        <w:t>Afficher un client</w:t>
      </w:r>
    </w:p>
    <w:p w14:paraId="0B96D116" w14:textId="77777777" w:rsidR="009A1921" w:rsidRPr="009A1921" w:rsidRDefault="009A1921" w:rsidP="0086740C">
      <w:pPr>
        <w:pStyle w:val="Paragraphedeliste"/>
        <w:numPr>
          <w:ilvl w:val="0"/>
          <w:numId w:val="13"/>
        </w:numPr>
        <w:spacing w:before="0" w:after="160" w:line="259" w:lineRule="auto"/>
        <w:jc w:val="left"/>
        <w:rPr>
          <w:b/>
        </w:rPr>
      </w:pPr>
      <w:r>
        <w:t>Gestion des commandes</w:t>
      </w:r>
    </w:p>
    <w:p w14:paraId="33E00040" w14:textId="77777777" w:rsidR="009A1921" w:rsidRDefault="009A1921" w:rsidP="0086740C">
      <w:pPr>
        <w:pStyle w:val="Paragraphedeliste"/>
        <w:numPr>
          <w:ilvl w:val="1"/>
          <w:numId w:val="13"/>
        </w:numPr>
        <w:spacing w:before="0" w:after="160" w:line="259" w:lineRule="auto"/>
      </w:pPr>
      <w:r>
        <w:t>Créer une commande</w:t>
      </w:r>
    </w:p>
    <w:p w14:paraId="33766720" w14:textId="77777777" w:rsidR="009A1921" w:rsidRDefault="009A1921" w:rsidP="0086740C">
      <w:pPr>
        <w:pStyle w:val="Paragraphedeliste"/>
        <w:numPr>
          <w:ilvl w:val="1"/>
          <w:numId w:val="13"/>
        </w:numPr>
        <w:spacing w:before="0" w:after="160" w:line="259" w:lineRule="auto"/>
      </w:pPr>
      <w:r>
        <w:t>Modifier une commande</w:t>
      </w:r>
    </w:p>
    <w:p w14:paraId="605F023A" w14:textId="77777777" w:rsidR="009A1921" w:rsidRDefault="009A1921" w:rsidP="0086740C">
      <w:pPr>
        <w:pStyle w:val="Paragraphedeliste"/>
        <w:numPr>
          <w:ilvl w:val="1"/>
          <w:numId w:val="13"/>
        </w:numPr>
        <w:spacing w:before="0" w:after="160" w:line="259" w:lineRule="auto"/>
      </w:pPr>
      <w:r>
        <w:t>Supprimer une commande</w:t>
      </w:r>
    </w:p>
    <w:p w14:paraId="37E54F7A" w14:textId="77777777" w:rsidR="009A1921" w:rsidRPr="009A1921" w:rsidRDefault="009A1921" w:rsidP="0086740C">
      <w:pPr>
        <w:pStyle w:val="Paragraphedeliste"/>
        <w:numPr>
          <w:ilvl w:val="1"/>
          <w:numId w:val="13"/>
        </w:numPr>
        <w:spacing w:before="0" w:after="160" w:line="259" w:lineRule="auto"/>
      </w:pPr>
      <w:r>
        <w:t>Afficher une commande</w:t>
      </w:r>
    </w:p>
    <w:p w14:paraId="7326BE14" w14:textId="77777777" w:rsidR="009A1921" w:rsidRPr="00E10AEF" w:rsidRDefault="009A1921" w:rsidP="0086740C">
      <w:pPr>
        <w:pStyle w:val="Paragraphedeliste"/>
        <w:numPr>
          <w:ilvl w:val="0"/>
          <w:numId w:val="13"/>
        </w:numPr>
        <w:spacing w:before="0" w:after="160" w:line="259" w:lineRule="auto"/>
        <w:jc w:val="left"/>
        <w:rPr>
          <w:b/>
        </w:rPr>
      </w:pPr>
      <w:r>
        <w:t>Gestion du stock</w:t>
      </w:r>
    </w:p>
    <w:p w14:paraId="3056FF66" w14:textId="77777777" w:rsidR="009A1921" w:rsidRDefault="009A1921" w:rsidP="0086740C">
      <w:pPr>
        <w:pStyle w:val="Paragraphedeliste"/>
        <w:numPr>
          <w:ilvl w:val="1"/>
          <w:numId w:val="13"/>
        </w:numPr>
        <w:spacing w:before="0" w:after="160" w:line="259" w:lineRule="auto"/>
      </w:pPr>
      <w:r>
        <w:t>Créer un article</w:t>
      </w:r>
    </w:p>
    <w:p w14:paraId="1490C8E5" w14:textId="77777777" w:rsidR="009A1921" w:rsidRDefault="009A1921" w:rsidP="0086740C">
      <w:pPr>
        <w:pStyle w:val="Paragraphedeliste"/>
        <w:numPr>
          <w:ilvl w:val="1"/>
          <w:numId w:val="13"/>
        </w:numPr>
        <w:spacing w:before="0" w:after="160" w:line="259" w:lineRule="auto"/>
      </w:pPr>
      <w:r>
        <w:t>Modifier un article</w:t>
      </w:r>
    </w:p>
    <w:p w14:paraId="1177AEB2" w14:textId="77777777" w:rsidR="009A1921" w:rsidRDefault="009A1921" w:rsidP="0086740C">
      <w:pPr>
        <w:pStyle w:val="Paragraphedeliste"/>
        <w:numPr>
          <w:ilvl w:val="1"/>
          <w:numId w:val="13"/>
        </w:numPr>
        <w:spacing w:before="0" w:after="160" w:line="259" w:lineRule="auto"/>
      </w:pPr>
      <w:r>
        <w:t>Supprimer un article</w:t>
      </w:r>
    </w:p>
    <w:p w14:paraId="37758A4D" w14:textId="77777777" w:rsidR="009A1921" w:rsidRPr="009A1921" w:rsidRDefault="009A1921" w:rsidP="0086740C">
      <w:pPr>
        <w:pStyle w:val="Paragraphedeliste"/>
        <w:numPr>
          <w:ilvl w:val="1"/>
          <w:numId w:val="13"/>
        </w:numPr>
        <w:spacing w:before="0" w:after="160" w:line="259" w:lineRule="auto"/>
      </w:pPr>
      <w:r>
        <w:t>Afficher un article</w:t>
      </w:r>
    </w:p>
    <w:p w14:paraId="3347892F" w14:textId="76F73C84" w:rsidR="009A1921" w:rsidRDefault="009A1921" w:rsidP="0086740C">
      <w:pPr>
        <w:pStyle w:val="Paragraphedeliste"/>
        <w:numPr>
          <w:ilvl w:val="0"/>
          <w:numId w:val="13"/>
        </w:numPr>
        <w:spacing w:before="0" w:after="160" w:line="259" w:lineRule="auto"/>
      </w:pPr>
      <w:r>
        <w:t>Gestion des statistiques</w:t>
      </w:r>
    </w:p>
    <w:p w14:paraId="5A66A86A" w14:textId="77777777" w:rsidR="009A1921" w:rsidRDefault="009A1921" w:rsidP="0086740C">
      <w:pPr>
        <w:pStyle w:val="Paragraphedeliste"/>
        <w:numPr>
          <w:ilvl w:val="1"/>
          <w:numId w:val="13"/>
        </w:numPr>
        <w:spacing w:before="0" w:after="160" w:line="259" w:lineRule="auto"/>
      </w:pPr>
      <w:r>
        <w:t>Calculer le panier moyen (après remise)</w:t>
      </w:r>
    </w:p>
    <w:p w14:paraId="2F57CA44" w14:textId="77777777" w:rsidR="009A1921" w:rsidRDefault="009A1921" w:rsidP="0086740C">
      <w:pPr>
        <w:pStyle w:val="Paragraphedeliste"/>
        <w:numPr>
          <w:ilvl w:val="1"/>
          <w:numId w:val="13"/>
        </w:numPr>
        <w:spacing w:before="0" w:after="160" w:line="259" w:lineRule="auto"/>
      </w:pPr>
      <w:r>
        <w:t>Calculer le chiffre d’</w:t>
      </w:r>
      <w:r w:rsidR="00D5576E">
        <w:t>affaire sur un moi</w:t>
      </w:r>
      <w:r>
        <w:t>s en particulier</w:t>
      </w:r>
    </w:p>
    <w:p w14:paraId="55F771C9" w14:textId="77777777" w:rsidR="009A1921" w:rsidRDefault="009A1921" w:rsidP="0086740C">
      <w:pPr>
        <w:pStyle w:val="Paragraphedeliste"/>
        <w:numPr>
          <w:ilvl w:val="1"/>
          <w:numId w:val="13"/>
        </w:numPr>
        <w:spacing w:before="0" w:after="160" w:line="259" w:lineRule="auto"/>
      </w:pPr>
      <w:r>
        <w:t>Identifier les produits sous le seuil de réapprovisionnement</w:t>
      </w:r>
    </w:p>
    <w:p w14:paraId="10D5191E" w14:textId="77777777" w:rsidR="009A1921" w:rsidRDefault="009A1921" w:rsidP="0086740C">
      <w:pPr>
        <w:pStyle w:val="Paragraphedeliste"/>
        <w:numPr>
          <w:ilvl w:val="1"/>
          <w:numId w:val="13"/>
        </w:numPr>
        <w:spacing w:before="0" w:after="160" w:line="259" w:lineRule="auto"/>
      </w:pPr>
      <w:r>
        <w:t>Calculer le montant total des achats pour un client</w:t>
      </w:r>
    </w:p>
    <w:p w14:paraId="5A31595B" w14:textId="1BA0F78B" w:rsidR="009A1921" w:rsidRDefault="009A1921" w:rsidP="0086740C">
      <w:pPr>
        <w:pStyle w:val="Paragraphedeliste"/>
        <w:numPr>
          <w:ilvl w:val="1"/>
          <w:numId w:val="13"/>
        </w:numPr>
        <w:spacing w:before="0" w:after="160" w:line="259" w:lineRule="auto"/>
      </w:pPr>
      <w:r>
        <w:t>Identifier les 10 articles les plus vendu</w:t>
      </w:r>
      <w:r w:rsidR="009E37FD">
        <w:t>s</w:t>
      </w:r>
    </w:p>
    <w:p w14:paraId="323DE083" w14:textId="79FBEEBC" w:rsidR="009A1921" w:rsidRDefault="009A1921" w:rsidP="0086740C">
      <w:pPr>
        <w:pStyle w:val="Paragraphedeliste"/>
        <w:numPr>
          <w:ilvl w:val="1"/>
          <w:numId w:val="13"/>
        </w:numPr>
        <w:spacing w:before="0" w:after="160" w:line="259" w:lineRule="auto"/>
      </w:pPr>
      <w:r>
        <w:t>Identifier les 10 articles les moins vendu</w:t>
      </w:r>
      <w:r w:rsidR="009E37FD">
        <w:t>s</w:t>
      </w:r>
    </w:p>
    <w:p w14:paraId="0ADABD03" w14:textId="77777777" w:rsidR="00D5576E" w:rsidRDefault="00D5576E" w:rsidP="0086740C">
      <w:pPr>
        <w:pStyle w:val="Paragraphedeliste"/>
        <w:numPr>
          <w:ilvl w:val="1"/>
          <w:numId w:val="13"/>
        </w:numPr>
        <w:spacing w:before="0" w:after="160" w:line="259" w:lineRule="auto"/>
      </w:pPr>
      <w:r>
        <w:t>Calculer la valeur commerciale du stock</w:t>
      </w:r>
    </w:p>
    <w:p w14:paraId="0491D125" w14:textId="77777777" w:rsidR="00D5576E" w:rsidRDefault="00D5576E" w:rsidP="0086740C">
      <w:pPr>
        <w:pStyle w:val="Paragraphedeliste"/>
        <w:numPr>
          <w:ilvl w:val="1"/>
          <w:numId w:val="13"/>
        </w:numPr>
        <w:spacing w:before="0" w:after="160" w:line="259" w:lineRule="auto"/>
      </w:pPr>
      <w:r>
        <w:t>Calculer la valeur d’achat du stock</w:t>
      </w:r>
    </w:p>
    <w:p w14:paraId="69111CA1" w14:textId="4552FAEB" w:rsidR="009B2B33" w:rsidRDefault="009B2B33" w:rsidP="0086740C">
      <w:pPr>
        <w:pStyle w:val="Paragraphedeliste"/>
        <w:numPr>
          <w:ilvl w:val="1"/>
          <w:numId w:val="13"/>
        </w:numPr>
        <w:spacing w:before="0" w:after="160" w:line="259" w:lineRule="auto"/>
      </w:pPr>
      <w:r>
        <w:t>Simuler des variations de valeurs commerciale</w:t>
      </w:r>
      <w:r w:rsidR="009E37FD">
        <w:t>s</w:t>
      </w:r>
      <w:r>
        <w:t xml:space="preserve"> pour en déduire la valeur du stock</w:t>
      </w:r>
    </w:p>
    <w:p w14:paraId="5084426D" w14:textId="77777777" w:rsidR="009B2B33" w:rsidRDefault="009B2B33" w:rsidP="0086740C">
      <w:pPr>
        <w:pStyle w:val="Paragraphedeliste"/>
        <w:numPr>
          <w:ilvl w:val="2"/>
          <w:numId w:val="13"/>
        </w:numPr>
        <w:spacing w:before="0" w:after="160" w:line="259" w:lineRule="auto"/>
      </w:pPr>
      <w:r>
        <w:t>Actions possibles : [TVA 1] [TVA 2] [TVA 3] || [margeCommerciale*5%] [margeCommerciale *10%] [margeCommerciale *15%]  || [remiseCommerciale*5%] [remiseCommerciale*6%] || [démarqueInconnue* 2%] [démarqueInconnue* 3%] [démarqueInconnue* 5%]</w:t>
      </w:r>
    </w:p>
    <w:p w14:paraId="7CF525B0" w14:textId="06A18176" w:rsidR="009B2B33" w:rsidRDefault="00B51821" w:rsidP="0086740C">
      <w:pPr>
        <w:pStyle w:val="Paragraphedeliste"/>
        <w:numPr>
          <w:ilvl w:val="2"/>
          <w:numId w:val="13"/>
        </w:numPr>
        <w:spacing w:before="0" w:after="160" w:line="259" w:lineRule="auto"/>
      </w:pPr>
      <w:r>
        <w:t>Possibilité pour l’utilisateur de mettre en place une infinité de combinaison</w:t>
      </w:r>
      <w:r w:rsidR="009E37FD">
        <w:t>s</w:t>
      </w:r>
    </w:p>
    <w:p w14:paraId="63B3C5D3" w14:textId="77777777" w:rsidR="00F61CDA" w:rsidRDefault="00F61CDA" w:rsidP="00F61CDA">
      <w:pPr>
        <w:spacing w:before="0" w:after="160" w:line="259" w:lineRule="auto"/>
      </w:pPr>
    </w:p>
    <w:p w14:paraId="02B91748" w14:textId="77777777" w:rsidR="00F61CDA" w:rsidRDefault="00F61CDA" w:rsidP="00F61CDA">
      <w:pPr>
        <w:pStyle w:val="Titre2"/>
      </w:pPr>
      <w:bookmarkStart w:id="6" w:name="_Toc54346012"/>
      <w:r>
        <w:lastRenderedPageBreak/>
        <w:t>Les spécifications techniques</w:t>
      </w:r>
      <w:bookmarkEnd w:id="6"/>
    </w:p>
    <w:p w14:paraId="11BEE0A7" w14:textId="77777777" w:rsidR="00F61CDA" w:rsidRDefault="00F61CDA" w:rsidP="00F61CDA"/>
    <w:p w14:paraId="62BD22B0" w14:textId="77777777" w:rsidR="00F61CDA" w:rsidRDefault="00F61CDA" w:rsidP="00F61CDA"/>
    <w:p w14:paraId="0CE89760" w14:textId="77777777" w:rsidR="00F61CDA" w:rsidRPr="00474AB7" w:rsidRDefault="00F61CDA" w:rsidP="00F61CDA">
      <w:pPr>
        <w:pStyle w:val="Chapeau"/>
        <w:rPr>
          <w:sz w:val="22"/>
        </w:rPr>
      </w:pPr>
      <w:r w:rsidRPr="00474AB7">
        <w:rPr>
          <w:sz w:val="22"/>
        </w:rPr>
        <w:t xml:space="preserve">Vous trouverez dans cette section les spécifications </w:t>
      </w:r>
      <w:r>
        <w:rPr>
          <w:sz w:val="22"/>
        </w:rPr>
        <w:t>techniques</w:t>
      </w:r>
      <w:r w:rsidRPr="00474AB7">
        <w:rPr>
          <w:sz w:val="22"/>
        </w:rPr>
        <w:t xml:space="preserve"> du projet.</w:t>
      </w:r>
    </w:p>
    <w:p w14:paraId="520404C2" w14:textId="77777777" w:rsidR="00E10AEF" w:rsidRDefault="00E10AEF" w:rsidP="00E10AEF">
      <w:pPr>
        <w:pStyle w:val="Titre2"/>
      </w:pPr>
    </w:p>
    <w:p w14:paraId="1F3550A0" w14:textId="52352CEE" w:rsidR="00353409" w:rsidRDefault="00353409" w:rsidP="00353409">
      <w:pPr>
        <w:ind w:firstLine="567"/>
      </w:pPr>
      <w:r>
        <w:t>Ci-après, les spécifications techniques pour ce projet.</w:t>
      </w:r>
    </w:p>
    <w:p w14:paraId="5D0995E1" w14:textId="77777777" w:rsidR="00353409" w:rsidRDefault="00353409" w:rsidP="00353409"/>
    <w:p w14:paraId="7F3759DE" w14:textId="73E1242A" w:rsidR="001E3774" w:rsidRDefault="001E3774" w:rsidP="0086740C">
      <w:pPr>
        <w:pStyle w:val="Paragraphedeliste"/>
        <w:numPr>
          <w:ilvl w:val="0"/>
          <w:numId w:val="14"/>
        </w:numPr>
      </w:pPr>
      <w:r>
        <w:t>Environnement de travail</w:t>
      </w:r>
    </w:p>
    <w:p w14:paraId="097FA039" w14:textId="77777777" w:rsidR="001E3774" w:rsidRDefault="001E3774" w:rsidP="0086740C">
      <w:pPr>
        <w:pStyle w:val="Paragraphedeliste"/>
        <w:numPr>
          <w:ilvl w:val="1"/>
          <w:numId w:val="14"/>
        </w:numPr>
      </w:pPr>
      <w:r>
        <w:t>IDE : Visual Studio</w:t>
      </w:r>
    </w:p>
    <w:p w14:paraId="003266E1" w14:textId="77777777" w:rsidR="001E3774" w:rsidRDefault="001E3774" w:rsidP="0086740C">
      <w:pPr>
        <w:pStyle w:val="Paragraphedeliste"/>
        <w:numPr>
          <w:ilvl w:val="1"/>
          <w:numId w:val="14"/>
        </w:numPr>
      </w:pPr>
      <w:r>
        <w:t>AGL : Visual Paradigm (ou assimilé) + Analyse SI (ou assimilé)</w:t>
      </w:r>
    </w:p>
    <w:p w14:paraId="28A173BF" w14:textId="77777777" w:rsidR="001E3774" w:rsidRDefault="001E3774" w:rsidP="0086740C">
      <w:pPr>
        <w:pStyle w:val="Paragraphedeliste"/>
        <w:numPr>
          <w:ilvl w:val="1"/>
          <w:numId w:val="14"/>
        </w:numPr>
      </w:pPr>
      <w:r>
        <w:t>Langage : C++</w:t>
      </w:r>
    </w:p>
    <w:p w14:paraId="54E22E18" w14:textId="77777777" w:rsidR="001E3774" w:rsidRDefault="00623FCB" w:rsidP="0086740C">
      <w:pPr>
        <w:pStyle w:val="Paragraphedeliste"/>
        <w:numPr>
          <w:ilvl w:val="1"/>
          <w:numId w:val="14"/>
        </w:numPr>
      </w:pPr>
      <w:r>
        <w:t>Système de gestion de b</w:t>
      </w:r>
      <w:r w:rsidR="001E3774">
        <w:t>ase</w:t>
      </w:r>
      <w:r>
        <w:t>s</w:t>
      </w:r>
      <w:r w:rsidR="001E3774">
        <w:t xml:space="preserve"> de données</w:t>
      </w:r>
      <w:r>
        <w:t xml:space="preserve"> relationnelles</w:t>
      </w:r>
      <w:r w:rsidR="001E3774">
        <w:t> : SQL Server (conseillé)</w:t>
      </w:r>
      <w:r>
        <w:t>, mySql, Oracle,…..</w:t>
      </w:r>
    </w:p>
    <w:p w14:paraId="040F306E" w14:textId="77777777" w:rsidR="001E3774" w:rsidRDefault="00DD6B6D" w:rsidP="0086740C">
      <w:pPr>
        <w:pStyle w:val="Paragraphedeliste"/>
        <w:numPr>
          <w:ilvl w:val="1"/>
          <w:numId w:val="14"/>
        </w:numPr>
      </w:pPr>
      <w:r>
        <w:t>Intégration continue</w:t>
      </w:r>
      <w:r w:rsidR="001E3774">
        <w:t> : Git HUB</w:t>
      </w:r>
    </w:p>
    <w:p w14:paraId="55C19A0A" w14:textId="0E878F63" w:rsidR="00DD6B6D" w:rsidRDefault="00DD6B6D" w:rsidP="0086740C">
      <w:pPr>
        <w:pStyle w:val="Paragraphedeliste"/>
        <w:numPr>
          <w:ilvl w:val="0"/>
          <w:numId w:val="14"/>
        </w:numPr>
      </w:pPr>
      <w:r>
        <w:t>Forme normale : 3</w:t>
      </w:r>
      <w:r w:rsidR="003C30E5" w:rsidRPr="003C30E5">
        <w:rPr>
          <w:vertAlign w:val="superscript"/>
        </w:rPr>
        <w:t>è</w:t>
      </w:r>
      <w:r w:rsidRPr="003C30E5">
        <w:rPr>
          <w:vertAlign w:val="superscript"/>
        </w:rPr>
        <w:t>m</w:t>
      </w:r>
      <w:r w:rsidR="003C30E5" w:rsidRPr="003C30E5">
        <w:rPr>
          <w:vertAlign w:val="superscript"/>
        </w:rPr>
        <w:t>e</w:t>
      </w:r>
      <w:r w:rsidR="003C30E5">
        <w:t xml:space="preserve"> </w:t>
      </w:r>
      <w:r>
        <w:t>forme normale</w:t>
      </w:r>
    </w:p>
    <w:p w14:paraId="7F3F66AB" w14:textId="77777777" w:rsidR="00DD6B6D" w:rsidRDefault="00DD6B6D" w:rsidP="0086740C">
      <w:pPr>
        <w:pStyle w:val="Paragraphedeliste"/>
        <w:numPr>
          <w:ilvl w:val="0"/>
          <w:numId w:val="14"/>
        </w:numPr>
      </w:pPr>
      <w:r>
        <w:t>Architecture logicielle : Ihm – Services – Composants</w:t>
      </w:r>
    </w:p>
    <w:p w14:paraId="3E52A3AF" w14:textId="77777777" w:rsidR="00DD6B6D" w:rsidRDefault="00DD6B6D" w:rsidP="0086740C">
      <w:pPr>
        <w:pStyle w:val="Paragraphedeliste"/>
        <w:numPr>
          <w:ilvl w:val="0"/>
          <w:numId w:val="14"/>
        </w:numPr>
      </w:pPr>
      <w:r>
        <w:t xml:space="preserve">Modélisation des données </w:t>
      </w:r>
    </w:p>
    <w:p w14:paraId="035E4A44" w14:textId="77777777" w:rsidR="00DD6B6D" w:rsidRDefault="00DD6B6D" w:rsidP="0086740C">
      <w:pPr>
        <w:pStyle w:val="Paragraphedeliste"/>
        <w:numPr>
          <w:ilvl w:val="1"/>
          <w:numId w:val="14"/>
        </w:numPr>
      </w:pPr>
      <w:r>
        <w:t>Dictionnaires des données</w:t>
      </w:r>
    </w:p>
    <w:p w14:paraId="5353D670" w14:textId="77777777" w:rsidR="00DD6B6D" w:rsidRDefault="00DD6B6D" w:rsidP="0086740C">
      <w:pPr>
        <w:pStyle w:val="Paragraphedeliste"/>
        <w:numPr>
          <w:ilvl w:val="1"/>
          <w:numId w:val="14"/>
        </w:numPr>
      </w:pPr>
      <w:r>
        <w:t>MCD</w:t>
      </w:r>
    </w:p>
    <w:p w14:paraId="52566851" w14:textId="77777777" w:rsidR="00DD6B6D" w:rsidRDefault="00DD6B6D" w:rsidP="0086740C">
      <w:pPr>
        <w:pStyle w:val="Paragraphedeliste"/>
        <w:numPr>
          <w:ilvl w:val="1"/>
          <w:numId w:val="14"/>
        </w:numPr>
      </w:pPr>
      <w:r>
        <w:t>MLD</w:t>
      </w:r>
    </w:p>
    <w:p w14:paraId="57ECDF44" w14:textId="77777777" w:rsidR="00DD6B6D" w:rsidRDefault="00DD6B6D" w:rsidP="0086740C">
      <w:pPr>
        <w:pStyle w:val="Paragraphedeliste"/>
        <w:numPr>
          <w:ilvl w:val="0"/>
          <w:numId w:val="14"/>
        </w:numPr>
      </w:pPr>
      <w:r>
        <w:t>Modélisation de l’application</w:t>
      </w:r>
    </w:p>
    <w:p w14:paraId="353E0680" w14:textId="77777777" w:rsidR="00DD6B6D" w:rsidRDefault="00DD6B6D" w:rsidP="0086740C">
      <w:pPr>
        <w:pStyle w:val="Paragraphedeliste"/>
        <w:numPr>
          <w:ilvl w:val="1"/>
          <w:numId w:val="14"/>
        </w:numPr>
      </w:pPr>
      <w:r>
        <w:t>Diagramme de classes</w:t>
      </w:r>
    </w:p>
    <w:p w14:paraId="278C2B54" w14:textId="77777777" w:rsidR="00DD6B6D" w:rsidRDefault="00DD6B6D" w:rsidP="0086740C">
      <w:pPr>
        <w:pStyle w:val="Paragraphedeliste"/>
        <w:numPr>
          <w:ilvl w:val="1"/>
          <w:numId w:val="14"/>
        </w:numPr>
      </w:pPr>
      <w:r>
        <w:t>Diagramme de cas d’utilisation</w:t>
      </w:r>
    </w:p>
    <w:p w14:paraId="4766EC4A" w14:textId="77777777" w:rsidR="00DD6B6D" w:rsidRDefault="00DD6B6D" w:rsidP="0086740C">
      <w:pPr>
        <w:pStyle w:val="Paragraphedeliste"/>
        <w:numPr>
          <w:ilvl w:val="1"/>
          <w:numId w:val="14"/>
        </w:numPr>
      </w:pPr>
      <w:r>
        <w:t>Diagramme de séquences</w:t>
      </w:r>
    </w:p>
    <w:p w14:paraId="5283A441" w14:textId="77777777" w:rsidR="00DD6B6D" w:rsidRDefault="00DD6B6D" w:rsidP="0086740C">
      <w:pPr>
        <w:pStyle w:val="Paragraphedeliste"/>
        <w:numPr>
          <w:ilvl w:val="2"/>
          <w:numId w:val="14"/>
        </w:numPr>
        <w:spacing w:before="0" w:after="160" w:line="259" w:lineRule="auto"/>
      </w:pPr>
      <w:r>
        <w:t>Créer un personnel</w:t>
      </w:r>
    </w:p>
    <w:p w14:paraId="1F41357F" w14:textId="77777777" w:rsidR="00DD6B6D" w:rsidRDefault="00DD6B6D" w:rsidP="0086740C">
      <w:pPr>
        <w:pStyle w:val="Paragraphedeliste"/>
        <w:numPr>
          <w:ilvl w:val="2"/>
          <w:numId w:val="14"/>
        </w:numPr>
        <w:spacing w:before="0" w:after="160" w:line="259" w:lineRule="auto"/>
      </w:pPr>
      <w:r>
        <w:t>Modifier un personnel</w:t>
      </w:r>
    </w:p>
    <w:p w14:paraId="23AE017C" w14:textId="77777777" w:rsidR="00DD6B6D" w:rsidRDefault="00DD6B6D" w:rsidP="0086740C">
      <w:pPr>
        <w:pStyle w:val="Paragraphedeliste"/>
        <w:numPr>
          <w:ilvl w:val="2"/>
          <w:numId w:val="14"/>
        </w:numPr>
        <w:spacing w:before="0" w:after="160" w:line="259" w:lineRule="auto"/>
      </w:pPr>
      <w:r>
        <w:t>Supprimer un personnel</w:t>
      </w:r>
    </w:p>
    <w:p w14:paraId="657BBC4D" w14:textId="77777777" w:rsidR="00DD6B6D" w:rsidRDefault="00DD6B6D" w:rsidP="0086740C">
      <w:pPr>
        <w:pStyle w:val="Paragraphedeliste"/>
        <w:numPr>
          <w:ilvl w:val="2"/>
          <w:numId w:val="14"/>
        </w:numPr>
        <w:spacing w:before="0" w:after="160" w:line="259" w:lineRule="auto"/>
      </w:pPr>
      <w:r>
        <w:t>Afficher un personnel</w:t>
      </w:r>
    </w:p>
    <w:p w14:paraId="56F3B009" w14:textId="77777777" w:rsidR="00DD6B6D" w:rsidRDefault="00DD6B6D" w:rsidP="0086740C">
      <w:pPr>
        <w:pStyle w:val="Paragraphedeliste"/>
        <w:numPr>
          <w:ilvl w:val="1"/>
          <w:numId w:val="14"/>
        </w:numPr>
      </w:pPr>
      <w:r>
        <w:t>Diagramme d’activité (Gestion d’un personnel)</w:t>
      </w:r>
    </w:p>
    <w:p w14:paraId="5DB52FD8" w14:textId="77777777" w:rsidR="00DD6B6D" w:rsidRDefault="00DD6B6D" w:rsidP="0086740C">
      <w:pPr>
        <w:pStyle w:val="Paragraphedeliste"/>
        <w:numPr>
          <w:ilvl w:val="0"/>
          <w:numId w:val="14"/>
        </w:numPr>
      </w:pPr>
      <w:r>
        <w:t>Utilisation des pointeurs de fonctions pour la gestion des simulations</w:t>
      </w:r>
    </w:p>
    <w:p w14:paraId="0AF964DD" w14:textId="77777777" w:rsidR="00DD6B6D" w:rsidRDefault="00DD6B6D" w:rsidP="0086740C">
      <w:pPr>
        <w:pStyle w:val="Paragraphedeliste"/>
        <w:numPr>
          <w:ilvl w:val="0"/>
          <w:numId w:val="14"/>
        </w:numPr>
      </w:pPr>
      <w:r>
        <w:t>Gestion de la mémoire pour les objets déréférencés</w:t>
      </w:r>
    </w:p>
    <w:p w14:paraId="1C9F1B46" w14:textId="2CFBD9D6" w:rsidR="00DD6B6D" w:rsidRDefault="003C30E5" w:rsidP="0086740C">
      <w:pPr>
        <w:pStyle w:val="Paragraphedeliste"/>
        <w:numPr>
          <w:ilvl w:val="0"/>
          <w:numId w:val="14"/>
        </w:numPr>
      </w:pPr>
      <w:r>
        <w:t>Utilisation</w:t>
      </w:r>
      <w:r w:rsidR="00DD6B6D">
        <w:t xml:space="preserve"> de classes de mappages pour fournir les requêtes SQL</w:t>
      </w:r>
    </w:p>
    <w:p w14:paraId="1EE60D9F" w14:textId="77777777" w:rsidR="00A019A6" w:rsidRPr="001E3774" w:rsidRDefault="00A019A6" w:rsidP="0086740C">
      <w:pPr>
        <w:pStyle w:val="Paragraphedeliste"/>
        <w:numPr>
          <w:ilvl w:val="0"/>
          <w:numId w:val="14"/>
        </w:numPr>
      </w:pPr>
      <w:r>
        <w:t>Tests Unitaires sur la séquence (Créer un personnel)</w:t>
      </w:r>
    </w:p>
    <w:p w14:paraId="7AA54148" w14:textId="77777777" w:rsidR="00982A44" w:rsidRDefault="00982A44" w:rsidP="00982A44">
      <w:pPr>
        <w:pStyle w:val="Titre1"/>
      </w:pPr>
      <w:r>
        <w:lastRenderedPageBreak/>
        <w:br/>
      </w:r>
      <w:bookmarkStart w:id="7" w:name="_Toc54346013"/>
      <w:r>
        <w:t>Elements evaluables</w:t>
      </w:r>
      <w:bookmarkEnd w:id="7"/>
    </w:p>
    <w:p w14:paraId="30C67406" w14:textId="77777777" w:rsidR="00982A44" w:rsidRDefault="00982A44" w:rsidP="00982A44">
      <w:pPr>
        <w:ind w:firstLine="567"/>
        <w:jc w:val="left"/>
      </w:pPr>
      <w:r>
        <w:t xml:space="preserve">Vous trouverez dans cette section </w:t>
      </w:r>
      <w:r w:rsidR="00A019A6">
        <w:t>les différents items</w:t>
      </w:r>
      <w:r>
        <w:t xml:space="preserve"> évalués dans ce projet</w:t>
      </w:r>
    </w:p>
    <w:p w14:paraId="485DD03D" w14:textId="77777777" w:rsidR="001E3774" w:rsidRPr="001E3774" w:rsidRDefault="001E3774" w:rsidP="001E3774">
      <w:pPr>
        <w:pStyle w:val="Titre2"/>
      </w:pPr>
    </w:p>
    <w:p w14:paraId="1E580564" w14:textId="41521E8C" w:rsidR="006F29B5" w:rsidRDefault="006F29B5" w:rsidP="006F29B5">
      <w:pPr>
        <w:ind w:left="360"/>
      </w:pPr>
      <w:r>
        <w:t>Les livrables évalués sont :</w:t>
      </w:r>
    </w:p>
    <w:p w14:paraId="066AB562" w14:textId="77777777" w:rsidR="006F29B5" w:rsidRDefault="006F29B5" w:rsidP="006F29B5">
      <w:pPr>
        <w:ind w:left="360"/>
      </w:pPr>
    </w:p>
    <w:p w14:paraId="520A87A1" w14:textId="3F754AE6" w:rsidR="00E10AEF" w:rsidRPr="006F29B5" w:rsidRDefault="00BE5EA1" w:rsidP="0086740C">
      <w:pPr>
        <w:pStyle w:val="Paragraphedeliste"/>
        <w:numPr>
          <w:ilvl w:val="0"/>
          <w:numId w:val="15"/>
        </w:numPr>
        <w:rPr>
          <w:u w:val="single"/>
        </w:rPr>
      </w:pPr>
      <w:r w:rsidRPr="006F29B5">
        <w:rPr>
          <w:u w:val="single"/>
        </w:rPr>
        <w:t xml:space="preserve">Items évalués </w:t>
      </w:r>
      <w:r w:rsidR="00051DA4">
        <w:rPr>
          <w:u w:val="single"/>
        </w:rPr>
        <w:t>(livraison 2)</w:t>
      </w:r>
    </w:p>
    <w:p w14:paraId="790212A9" w14:textId="77777777" w:rsidR="00BE5EA1" w:rsidRDefault="00BE5EA1" w:rsidP="0086740C">
      <w:pPr>
        <w:pStyle w:val="Paragraphedeliste"/>
        <w:numPr>
          <w:ilvl w:val="1"/>
          <w:numId w:val="15"/>
        </w:numPr>
      </w:pPr>
      <w:r>
        <w:t>Environnement de travail opérationnel</w:t>
      </w:r>
    </w:p>
    <w:p w14:paraId="5F92E22A" w14:textId="77777777" w:rsidR="00BE5EA1" w:rsidRDefault="00BE5EA1" w:rsidP="0086740C">
      <w:pPr>
        <w:pStyle w:val="Paragraphedeliste"/>
        <w:numPr>
          <w:ilvl w:val="1"/>
          <w:numId w:val="15"/>
        </w:numPr>
      </w:pPr>
      <w:r>
        <w:t>Dictionnaires des données</w:t>
      </w:r>
    </w:p>
    <w:p w14:paraId="20FB605E" w14:textId="77777777" w:rsidR="00BE5EA1" w:rsidRDefault="00BE5EA1" w:rsidP="0086740C">
      <w:pPr>
        <w:pStyle w:val="Paragraphedeliste"/>
        <w:numPr>
          <w:ilvl w:val="1"/>
          <w:numId w:val="15"/>
        </w:numPr>
      </w:pPr>
      <w:r>
        <w:t>MCD</w:t>
      </w:r>
    </w:p>
    <w:p w14:paraId="66ACBA55" w14:textId="77777777" w:rsidR="00BE5EA1" w:rsidRDefault="00BE5EA1" w:rsidP="0086740C">
      <w:pPr>
        <w:pStyle w:val="Paragraphedeliste"/>
        <w:numPr>
          <w:ilvl w:val="1"/>
          <w:numId w:val="15"/>
        </w:numPr>
      </w:pPr>
      <w:r>
        <w:t>MLD</w:t>
      </w:r>
    </w:p>
    <w:p w14:paraId="0B7533F6" w14:textId="77777777" w:rsidR="00BE5EA1" w:rsidRDefault="00BE5EA1" w:rsidP="00623FCB">
      <w:pPr>
        <w:pStyle w:val="Paragraphedeliste"/>
        <w:numPr>
          <w:ilvl w:val="1"/>
          <w:numId w:val="15"/>
        </w:numPr>
      </w:pPr>
      <w:r>
        <w:t>Modélisation de l’application</w:t>
      </w:r>
    </w:p>
    <w:p w14:paraId="2A57191E" w14:textId="77777777" w:rsidR="00BE5EA1" w:rsidRDefault="00BE5EA1" w:rsidP="00623FCB">
      <w:pPr>
        <w:pStyle w:val="Paragraphedeliste"/>
        <w:numPr>
          <w:ilvl w:val="2"/>
          <w:numId w:val="15"/>
        </w:numPr>
      </w:pPr>
      <w:r>
        <w:t>Diagramme de classes</w:t>
      </w:r>
    </w:p>
    <w:p w14:paraId="6A6B68F1" w14:textId="77777777" w:rsidR="00BE5EA1" w:rsidRDefault="00BE5EA1" w:rsidP="00623FCB">
      <w:pPr>
        <w:pStyle w:val="Paragraphedeliste"/>
        <w:numPr>
          <w:ilvl w:val="2"/>
          <w:numId w:val="15"/>
        </w:numPr>
      </w:pPr>
      <w:r>
        <w:t>Diagramme de cas d’utilisation</w:t>
      </w:r>
    </w:p>
    <w:p w14:paraId="35A5C59C" w14:textId="77777777" w:rsidR="00BE5EA1" w:rsidRDefault="00BE5EA1" w:rsidP="00623FCB">
      <w:pPr>
        <w:pStyle w:val="Paragraphedeliste"/>
        <w:numPr>
          <w:ilvl w:val="2"/>
          <w:numId w:val="15"/>
        </w:numPr>
      </w:pPr>
      <w:r>
        <w:t>Diagramme de séquences</w:t>
      </w:r>
    </w:p>
    <w:p w14:paraId="339AC644" w14:textId="77777777" w:rsidR="00BE5EA1" w:rsidRDefault="00BE5EA1" w:rsidP="00623FCB">
      <w:pPr>
        <w:pStyle w:val="Paragraphedeliste"/>
        <w:numPr>
          <w:ilvl w:val="3"/>
          <w:numId w:val="15"/>
        </w:numPr>
        <w:spacing w:before="0" w:after="160" w:line="259" w:lineRule="auto"/>
      </w:pPr>
      <w:r>
        <w:t>Créer un personnel</w:t>
      </w:r>
    </w:p>
    <w:p w14:paraId="53B4FB50" w14:textId="77777777" w:rsidR="00BE5EA1" w:rsidRDefault="00BE5EA1" w:rsidP="00623FCB">
      <w:pPr>
        <w:pStyle w:val="Paragraphedeliste"/>
        <w:numPr>
          <w:ilvl w:val="3"/>
          <w:numId w:val="15"/>
        </w:numPr>
        <w:spacing w:before="0" w:after="160" w:line="259" w:lineRule="auto"/>
      </w:pPr>
      <w:r>
        <w:t>Modifier un personnel</w:t>
      </w:r>
    </w:p>
    <w:p w14:paraId="611A1962" w14:textId="77777777" w:rsidR="00BE5EA1" w:rsidRDefault="00BE5EA1" w:rsidP="00623FCB">
      <w:pPr>
        <w:pStyle w:val="Paragraphedeliste"/>
        <w:numPr>
          <w:ilvl w:val="3"/>
          <w:numId w:val="15"/>
        </w:numPr>
        <w:spacing w:before="0" w:after="160" w:line="259" w:lineRule="auto"/>
      </w:pPr>
      <w:r>
        <w:t>Supprimer un personnel</w:t>
      </w:r>
    </w:p>
    <w:p w14:paraId="414C9EF7" w14:textId="77777777" w:rsidR="00BE5EA1" w:rsidRDefault="00BE5EA1" w:rsidP="00623FCB">
      <w:pPr>
        <w:pStyle w:val="Paragraphedeliste"/>
        <w:numPr>
          <w:ilvl w:val="3"/>
          <w:numId w:val="15"/>
        </w:numPr>
        <w:spacing w:before="0" w:after="160" w:line="259" w:lineRule="auto"/>
      </w:pPr>
      <w:r>
        <w:t>Afficher un personnel</w:t>
      </w:r>
    </w:p>
    <w:p w14:paraId="337B45D2" w14:textId="77777777" w:rsidR="00BE5EA1" w:rsidRDefault="00BE5EA1" w:rsidP="0086740C">
      <w:pPr>
        <w:pStyle w:val="Paragraphedeliste"/>
        <w:numPr>
          <w:ilvl w:val="1"/>
          <w:numId w:val="15"/>
        </w:numPr>
      </w:pPr>
      <w:r>
        <w:t>Diagramme d’activité (Gestion d’un personnel)</w:t>
      </w:r>
    </w:p>
    <w:p w14:paraId="1B3245D5" w14:textId="4D6C95E4" w:rsidR="00BE5EA1" w:rsidRPr="006F29B5" w:rsidRDefault="00BE5EA1" w:rsidP="0086740C">
      <w:pPr>
        <w:pStyle w:val="Paragraphedeliste"/>
        <w:numPr>
          <w:ilvl w:val="0"/>
          <w:numId w:val="15"/>
        </w:numPr>
        <w:rPr>
          <w:u w:val="single"/>
        </w:rPr>
      </w:pPr>
      <w:r w:rsidRPr="006F29B5">
        <w:rPr>
          <w:u w:val="single"/>
        </w:rPr>
        <w:t xml:space="preserve">Items évalués </w:t>
      </w:r>
      <w:r w:rsidR="00051DA4">
        <w:rPr>
          <w:u w:val="single"/>
        </w:rPr>
        <w:t>(Livraison 3)</w:t>
      </w:r>
    </w:p>
    <w:p w14:paraId="72ADCD39" w14:textId="77777777" w:rsidR="00BE5EA1" w:rsidRDefault="00BE5EA1" w:rsidP="0086740C">
      <w:pPr>
        <w:pStyle w:val="Paragraphedeliste"/>
        <w:numPr>
          <w:ilvl w:val="1"/>
          <w:numId w:val="15"/>
        </w:numPr>
      </w:pPr>
      <w:r>
        <w:t>Spécifications fonctionnelles</w:t>
      </w:r>
      <w:r w:rsidR="00623FCB">
        <w:t xml:space="preserve"> (solution informatique)</w:t>
      </w:r>
    </w:p>
    <w:p w14:paraId="10A7038A" w14:textId="77777777" w:rsidR="00BE5EA1" w:rsidRDefault="00BE5EA1" w:rsidP="0086740C">
      <w:pPr>
        <w:pStyle w:val="Paragraphedeliste"/>
        <w:numPr>
          <w:ilvl w:val="1"/>
          <w:numId w:val="15"/>
        </w:numPr>
      </w:pPr>
      <w:r>
        <w:t>Spécifications techniques</w:t>
      </w:r>
      <w:r w:rsidR="00623FCB">
        <w:t xml:space="preserve"> (solution informatique)</w:t>
      </w:r>
    </w:p>
    <w:p w14:paraId="723F741C" w14:textId="77777777" w:rsidR="00BE5EA1" w:rsidRDefault="00BE5EA1" w:rsidP="0086740C">
      <w:pPr>
        <w:pStyle w:val="Paragraphedeliste"/>
        <w:numPr>
          <w:ilvl w:val="1"/>
          <w:numId w:val="15"/>
        </w:numPr>
      </w:pPr>
      <w:r>
        <w:t>Oral de groupe</w:t>
      </w:r>
    </w:p>
    <w:p w14:paraId="0756521B" w14:textId="77777777" w:rsidR="00BE5EA1" w:rsidRDefault="00BE5EA1" w:rsidP="0086740C">
      <w:pPr>
        <w:pStyle w:val="Paragraphedeliste"/>
        <w:numPr>
          <w:ilvl w:val="1"/>
          <w:numId w:val="15"/>
        </w:numPr>
      </w:pPr>
      <w:r>
        <w:t>PPT de groupe</w:t>
      </w:r>
    </w:p>
    <w:p w14:paraId="15989A12" w14:textId="77777777" w:rsidR="00BE5EA1" w:rsidRDefault="00BE5EA1" w:rsidP="0086740C">
      <w:pPr>
        <w:pStyle w:val="Paragraphedeliste"/>
        <w:numPr>
          <w:ilvl w:val="1"/>
          <w:numId w:val="15"/>
        </w:numPr>
      </w:pPr>
      <w:r>
        <w:t>Démonstration</w:t>
      </w:r>
      <w:r w:rsidR="00623FCB">
        <w:t xml:space="preserve"> (recette)</w:t>
      </w:r>
    </w:p>
    <w:p w14:paraId="1A5B6A3A" w14:textId="77777777" w:rsidR="00BE5EA1" w:rsidRDefault="00BE5EA1" w:rsidP="0086740C">
      <w:pPr>
        <w:pStyle w:val="Paragraphedeliste"/>
        <w:numPr>
          <w:ilvl w:val="1"/>
          <w:numId w:val="15"/>
        </w:numPr>
      </w:pPr>
      <w:r>
        <w:t>Questions réponses de groupes</w:t>
      </w:r>
    </w:p>
    <w:p w14:paraId="4006E3B3" w14:textId="77777777" w:rsidR="00BE5EA1" w:rsidRDefault="00BE5EA1" w:rsidP="0086740C">
      <w:pPr>
        <w:pStyle w:val="Paragraphedeliste"/>
        <w:numPr>
          <w:ilvl w:val="1"/>
          <w:numId w:val="15"/>
        </w:numPr>
      </w:pPr>
      <w:r>
        <w:t>Questions réponses individuelles</w:t>
      </w:r>
    </w:p>
    <w:p w14:paraId="635A1F72" w14:textId="77777777" w:rsidR="00BE5EA1" w:rsidRDefault="00BE5EA1" w:rsidP="0086740C">
      <w:pPr>
        <w:pStyle w:val="Paragraphedeliste"/>
        <w:numPr>
          <w:ilvl w:val="1"/>
          <w:numId w:val="15"/>
        </w:numPr>
      </w:pPr>
      <w:r>
        <w:t>Evaluation par les pairs</w:t>
      </w:r>
    </w:p>
    <w:p w14:paraId="137534F4" w14:textId="77777777" w:rsidR="00BC6DF2" w:rsidRPr="00E10AEF" w:rsidRDefault="00BC6DF2" w:rsidP="0086740C">
      <w:pPr>
        <w:pStyle w:val="Paragraphedeliste"/>
        <w:numPr>
          <w:ilvl w:val="1"/>
          <w:numId w:val="15"/>
        </w:numPr>
      </w:pPr>
      <w:r>
        <w:t>Cahier de tests</w:t>
      </w:r>
    </w:p>
    <w:p w14:paraId="127D34A2" w14:textId="77777777" w:rsidR="00CA7B90" w:rsidRDefault="00CA7B90" w:rsidP="00907B44">
      <w:pPr>
        <w:sectPr w:rsidR="00CA7B90" w:rsidSect="00785062">
          <w:headerReference w:type="default" r:id="rId26"/>
          <w:footerReference w:type="default" r:id="rId27"/>
          <w:headerReference w:type="first" r:id="rId28"/>
          <w:footerReference w:type="first" r:id="rId29"/>
          <w:footnotePr>
            <w:numRestart w:val="eachPage"/>
          </w:footnotePr>
          <w:pgSz w:w="11906" w:h="16838" w:code="9"/>
          <w:pgMar w:top="1985" w:right="1247" w:bottom="1588" w:left="1247" w:header="567" w:footer="369" w:gutter="0"/>
          <w:cols w:space="708"/>
          <w:titlePg/>
          <w:docGrid w:linePitch="360"/>
        </w:sectPr>
      </w:pPr>
    </w:p>
    <w:p w14:paraId="6858E2F9" w14:textId="77777777" w:rsidR="00907B44" w:rsidRPr="00907B44" w:rsidRDefault="00907B44" w:rsidP="00907B44"/>
    <w:sectPr w:rsidR="00907B44" w:rsidRPr="00907B44" w:rsidSect="00785062">
      <w:headerReference w:type="default" r:id="rId30"/>
      <w:footerReference w:type="default" r:id="rId31"/>
      <w:footnotePr>
        <w:numRestart w:val="eachPage"/>
      </w:footnotePr>
      <w:pgSz w:w="11906" w:h="16838" w:code="9"/>
      <w:pgMar w:top="1134" w:right="1588" w:bottom="1588" w:left="1588" w:header="567"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EFFFC3" w14:textId="77777777" w:rsidR="00145D37" w:rsidRDefault="00145D37" w:rsidP="00A64D9B">
      <w:pPr>
        <w:pStyle w:val="TM1"/>
      </w:pPr>
      <w:r>
        <w:separator/>
      </w:r>
    </w:p>
  </w:endnote>
  <w:endnote w:type="continuationSeparator" w:id="0">
    <w:p w14:paraId="4795D7D8" w14:textId="77777777" w:rsidR="00145D37" w:rsidRDefault="00145D37" w:rsidP="00A64D9B">
      <w:pPr>
        <w:pStyle w:val="TM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altName w:val="Segoe UI"/>
    <w:panose1 w:val="020B0502040204020203"/>
    <w:charset w:val="00"/>
    <w:family w:val="swiss"/>
    <w:pitch w:val="variable"/>
    <w:sig w:usb0="E4002EFF" w:usb1="C000E47F"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9BA7A" w14:textId="77777777" w:rsidR="00145D37" w:rsidRDefault="00145D37" w:rsidP="00D17EFE">
    <w:r>
      <w:rPr>
        <w:noProof/>
        <w:lang w:eastAsia="fr-FR"/>
      </w:rPr>
      <w:drawing>
        <wp:anchor distT="0" distB="0" distL="114300" distR="114300" simplePos="0" relativeHeight="251649023" behindDoc="1" locked="1" layoutInCell="1" allowOverlap="1" wp14:anchorId="53751EA2" wp14:editId="4F250292">
          <wp:simplePos x="0" y="0"/>
          <wp:positionH relativeFrom="page">
            <wp:posOffset>590550</wp:posOffset>
          </wp:positionH>
          <wp:positionV relativeFrom="page">
            <wp:posOffset>9083040</wp:posOffset>
          </wp:positionV>
          <wp:extent cx="2330450" cy="1007745"/>
          <wp:effectExtent l="0" t="0" r="0" b="1905"/>
          <wp:wrapNone/>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Logo_INGENIEUR_RVB-H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1007745"/>
                  </a:xfrm>
                  <a:prstGeom prst="rect">
                    <a:avLst/>
                  </a:prstGeom>
                  <a:noFill/>
                  <a:ln>
                    <a:noFill/>
                  </a:ln>
                </pic:spPr>
              </pic:pic>
            </a:graphicData>
          </a:graphic>
          <wp14:sizeRelH relativeFrom="page">
            <wp14:pctWidth>0</wp14:pctWidth>
          </wp14:sizeRelH>
          <wp14:sizeRelV relativeFrom="page">
            <wp14:pctHeight>0</wp14:pctHeight>
          </wp14:sizeRelV>
        </wp:anchor>
      </w:drawing>
    </w:r>
    <w:r>
      <w:t>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AUDEPOSITIONNEMENT"/>
      <w:tblW w:w="10093" w:type="dxa"/>
      <w:tblLook w:val="04A0" w:firstRow="1" w:lastRow="0" w:firstColumn="1" w:lastColumn="0" w:noHBand="0" w:noVBand="1"/>
    </w:tblPr>
    <w:tblGrid>
      <w:gridCol w:w="673"/>
      <w:gridCol w:w="8747"/>
      <w:gridCol w:w="673"/>
    </w:tblGrid>
    <w:tr w:rsidR="00145D37" w14:paraId="1BB85C36" w14:textId="77777777" w:rsidTr="006955F7">
      <w:trPr>
        <w:trHeight w:hRule="exact" w:val="737"/>
      </w:trPr>
      <w:tc>
        <w:tcPr>
          <w:tcW w:w="567" w:type="dxa"/>
        </w:tcPr>
        <w:p w14:paraId="53D02256" w14:textId="77777777" w:rsidR="00145D37" w:rsidRDefault="00145D37" w:rsidP="00133184">
          <w:pPr>
            <w:pStyle w:val="Pieddepage"/>
          </w:pPr>
        </w:p>
      </w:tc>
      <w:tc>
        <w:tcPr>
          <w:tcW w:w="7371" w:type="dxa"/>
        </w:tcPr>
        <w:p w14:paraId="72C22AC9" w14:textId="4EC6C942" w:rsidR="00145D37" w:rsidRDefault="00145D37" w:rsidP="00133184">
          <w:pPr>
            <w:pStyle w:val="Pieddepag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2422E3">
            <w:rPr>
              <w:rStyle w:val="lev"/>
              <w:noProof/>
            </w:rPr>
            <w:instrText>projet programmation orientee objet</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2422E3">
            <w:rPr>
              <w:rStyle w:val="lev"/>
              <w:noProof/>
            </w:rPr>
            <w:instrText>projet programmation orientee objet</w:instrText>
          </w:r>
          <w:r w:rsidRPr="00303AC0">
            <w:rPr>
              <w:rStyle w:val="lev"/>
            </w:rPr>
            <w:fldChar w:fldCharType="end"/>
          </w:r>
          <w:r w:rsidRPr="00303AC0">
            <w:rPr>
              <w:rStyle w:val="lev"/>
            </w:rPr>
            <w:instrText xml:space="preserve">" </w:instrText>
          </w:r>
          <w:r w:rsidRPr="00303AC0">
            <w:rPr>
              <w:rStyle w:val="lev"/>
            </w:rPr>
            <w:fldChar w:fldCharType="separate"/>
          </w:r>
          <w:r w:rsidR="002422E3">
            <w:rPr>
              <w:rStyle w:val="lev"/>
              <w:noProof/>
            </w:rPr>
            <w:t>projet programmation orientee objet</w:t>
          </w:r>
          <w:r w:rsidRPr="00303AC0">
            <w:rPr>
              <w:rStyle w:val="lev"/>
            </w:rPr>
            <w:fldChar w:fldCharType="end"/>
          </w:r>
        </w:p>
        <w:p w14:paraId="1DF0504A" w14:textId="494BE177" w:rsidR="00145D37" w:rsidRDefault="00145D37" w:rsidP="00133184">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2422E3">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2422E3">
            <w:rPr>
              <w:noProof/>
            </w:rPr>
            <w:instrText>EI A2 informatique</w:instrText>
          </w:r>
          <w:r>
            <w:rPr>
              <w:noProof/>
            </w:rPr>
            <w:fldChar w:fldCharType="end"/>
          </w:r>
          <w:r>
            <w:instrText xml:space="preserve">" </w:instrText>
          </w:r>
          <w:r>
            <w:fldChar w:fldCharType="separate"/>
          </w:r>
          <w:r w:rsidR="002422E3">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2422E3">
            <w:rPr>
              <w:noProof/>
            </w:rPr>
            <w:instrText>EI A2 informatique</w:instrText>
          </w:r>
          <w:r>
            <w:rPr>
              <w:noProof/>
            </w:rPr>
            <w:fldChar w:fldCharType="end"/>
          </w:r>
          <w:r>
            <w:instrText xml:space="preserve"> = "Err*" "" " / " </w:instrText>
          </w:r>
          <w:r>
            <w:fldChar w:fldCharType="separate"/>
          </w:r>
          <w:r w:rsidR="002422E3">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2422E3">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2422E3">
            <w:rPr>
              <w:noProof/>
            </w:rPr>
            <w:instrText>18/11/2020</w:instrText>
          </w:r>
          <w:r>
            <w:rPr>
              <w:noProof/>
            </w:rPr>
            <w:fldChar w:fldCharType="end"/>
          </w:r>
          <w:r>
            <w:instrText xml:space="preserve">" </w:instrText>
          </w:r>
          <w:r>
            <w:fldChar w:fldCharType="separate"/>
          </w:r>
          <w:r w:rsidR="002422E3">
            <w:rPr>
              <w:noProof/>
            </w:rPr>
            <w:t>18/11/2020</w:t>
          </w:r>
          <w:r>
            <w:fldChar w:fldCharType="end"/>
          </w:r>
          <w:r>
            <w:t xml:space="preserve"> </w:t>
          </w:r>
        </w:p>
      </w:tc>
      <w:tc>
        <w:tcPr>
          <w:tcW w:w="567" w:type="dxa"/>
        </w:tcPr>
        <w:p w14:paraId="2744F6AF" w14:textId="73F6BF2C" w:rsidR="00145D37" w:rsidRPr="005F3DE8" w:rsidRDefault="00145D37" w:rsidP="00133184">
          <w:pPr>
            <w:pStyle w:val="Pieddepage"/>
            <w:rPr>
              <w:rStyle w:val="Numrodepage"/>
            </w:rPr>
          </w:pPr>
          <w:r w:rsidRPr="00CF674E">
            <w:rPr>
              <w:rStyle w:val="Numrodepage"/>
            </w:rPr>
            <w:fldChar w:fldCharType="begin"/>
          </w:r>
          <w:r w:rsidRPr="00CF674E">
            <w:rPr>
              <w:rStyle w:val="Numrodepage"/>
            </w:rPr>
            <w:instrText xml:space="preserve"> page </w:instrText>
          </w:r>
          <w:r w:rsidRPr="00CF674E">
            <w:rPr>
              <w:rStyle w:val="Numrodepage"/>
            </w:rPr>
            <w:fldChar w:fldCharType="separate"/>
          </w:r>
          <w:r w:rsidR="002422E3">
            <w:rPr>
              <w:rStyle w:val="Numrodepage"/>
              <w:noProof/>
            </w:rPr>
            <w:t>4</w:t>
          </w:r>
          <w:r w:rsidRPr="00CF674E">
            <w:rPr>
              <w:rStyle w:val="Numrodepage"/>
            </w:rPr>
            <w:fldChar w:fldCharType="end"/>
          </w:r>
        </w:p>
      </w:tc>
    </w:tr>
  </w:tbl>
  <w:p w14:paraId="0AB645C8" w14:textId="77777777" w:rsidR="00145D37" w:rsidRDefault="00145D37" w:rsidP="00133184">
    <w:pPr>
      <w:pStyle w:val="Espace2pt"/>
    </w:pPr>
    <w:r>
      <w:rPr>
        <w:noProof/>
      </w:rPr>
      <mc:AlternateContent>
        <mc:Choice Requires="wps">
          <w:drawing>
            <wp:anchor distT="0" distB="0" distL="114300" distR="114300" simplePos="0" relativeHeight="251655168" behindDoc="1" locked="1" layoutInCell="1" allowOverlap="1" wp14:anchorId="59E06D16" wp14:editId="11C5BADD">
              <wp:simplePos x="0" y="0"/>
              <wp:positionH relativeFrom="page">
                <wp:posOffset>6689090</wp:posOffset>
              </wp:positionH>
              <wp:positionV relativeFrom="page">
                <wp:posOffset>10118090</wp:posOffset>
              </wp:positionV>
              <wp:extent cx="161925" cy="161925"/>
              <wp:effectExtent l="0" t="0" r="9525" b="9525"/>
              <wp:wrapNone/>
              <wp:docPr id="18" name="Ellipse 18"/>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1D2504CB" id="Ellipse 18" o:spid="_x0000_s1026" style="position:absolute;margin-left:526.7pt;margin-top:796.7pt;width:12.75pt;height:12.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" fillcolor="#27251f [3213]" stroked="f" strokeweight="1pt">
              <v:stroke joinstyle="miter"/>
              <w10:wrap anchorx="page" anchory="page"/>
              <w10:anchorlock/>
            </v:oval>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AUDEPOSITIONNEMENT"/>
      <w:tblW w:w="10093" w:type="dxa"/>
      <w:tblLook w:val="04A0" w:firstRow="1" w:lastRow="0" w:firstColumn="1" w:lastColumn="0" w:noHBand="0" w:noVBand="1"/>
    </w:tblPr>
    <w:tblGrid>
      <w:gridCol w:w="673"/>
      <w:gridCol w:w="8747"/>
      <w:gridCol w:w="673"/>
    </w:tblGrid>
    <w:tr w:rsidR="00145D37" w14:paraId="112A54FD" w14:textId="77777777" w:rsidTr="00CB4638">
      <w:trPr>
        <w:trHeight w:hRule="exact" w:val="737"/>
      </w:trPr>
      <w:tc>
        <w:tcPr>
          <w:tcW w:w="567" w:type="dxa"/>
        </w:tcPr>
        <w:p w14:paraId="7166D59D" w14:textId="77777777" w:rsidR="00145D37" w:rsidRDefault="00145D37" w:rsidP="007049B3">
          <w:pPr>
            <w:pStyle w:val="Pieddepage"/>
          </w:pPr>
        </w:p>
      </w:tc>
      <w:tc>
        <w:tcPr>
          <w:tcW w:w="7371" w:type="dxa"/>
        </w:tcPr>
        <w:p w14:paraId="111DCFF7" w14:textId="73EB7E26" w:rsidR="00145D37" w:rsidRDefault="00145D37" w:rsidP="007049B3">
          <w:pPr>
            <w:pStyle w:val="Pieddepag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2422E3">
            <w:rPr>
              <w:rStyle w:val="lev"/>
              <w:noProof/>
            </w:rPr>
            <w:instrText>projet programmation orientee objet</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2422E3">
            <w:rPr>
              <w:rStyle w:val="lev"/>
              <w:noProof/>
            </w:rPr>
            <w:instrText>projet programmation orientee objet</w:instrText>
          </w:r>
          <w:r w:rsidRPr="00303AC0">
            <w:rPr>
              <w:rStyle w:val="lev"/>
            </w:rPr>
            <w:fldChar w:fldCharType="end"/>
          </w:r>
          <w:r w:rsidRPr="00303AC0">
            <w:rPr>
              <w:rStyle w:val="lev"/>
            </w:rPr>
            <w:instrText xml:space="preserve">" </w:instrText>
          </w:r>
          <w:r w:rsidRPr="00303AC0">
            <w:rPr>
              <w:rStyle w:val="lev"/>
            </w:rPr>
            <w:fldChar w:fldCharType="separate"/>
          </w:r>
          <w:r w:rsidR="002422E3">
            <w:rPr>
              <w:rStyle w:val="lev"/>
              <w:noProof/>
            </w:rPr>
            <w:t>projet programmation orientee objet</w:t>
          </w:r>
          <w:r w:rsidRPr="00303AC0">
            <w:rPr>
              <w:rStyle w:val="lev"/>
            </w:rPr>
            <w:fldChar w:fldCharType="end"/>
          </w:r>
        </w:p>
        <w:p w14:paraId="3FBFE7CF" w14:textId="721BE87C" w:rsidR="00145D37" w:rsidRDefault="00145D37" w:rsidP="007049B3">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2422E3">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2422E3">
            <w:rPr>
              <w:noProof/>
            </w:rPr>
            <w:instrText>EI A2 informatique</w:instrText>
          </w:r>
          <w:r>
            <w:rPr>
              <w:noProof/>
            </w:rPr>
            <w:fldChar w:fldCharType="end"/>
          </w:r>
          <w:r>
            <w:instrText xml:space="preserve">" </w:instrText>
          </w:r>
          <w:r>
            <w:fldChar w:fldCharType="separate"/>
          </w:r>
          <w:r w:rsidR="002422E3">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2422E3">
            <w:rPr>
              <w:noProof/>
            </w:rPr>
            <w:instrText>EI A2 informatique</w:instrText>
          </w:r>
          <w:r>
            <w:rPr>
              <w:noProof/>
            </w:rPr>
            <w:fldChar w:fldCharType="end"/>
          </w:r>
          <w:r>
            <w:instrText xml:space="preserve"> = "Err*" "" " / " </w:instrText>
          </w:r>
          <w:r>
            <w:fldChar w:fldCharType="separate"/>
          </w:r>
          <w:r w:rsidR="002422E3">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2422E3">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2422E3">
            <w:rPr>
              <w:noProof/>
            </w:rPr>
            <w:instrText>18/11/2020</w:instrText>
          </w:r>
          <w:r>
            <w:rPr>
              <w:noProof/>
            </w:rPr>
            <w:fldChar w:fldCharType="end"/>
          </w:r>
          <w:r>
            <w:instrText xml:space="preserve">" </w:instrText>
          </w:r>
          <w:r>
            <w:fldChar w:fldCharType="separate"/>
          </w:r>
          <w:r w:rsidR="002422E3">
            <w:rPr>
              <w:noProof/>
            </w:rPr>
            <w:t>18/11/2020</w:t>
          </w:r>
          <w:r>
            <w:fldChar w:fldCharType="end"/>
          </w:r>
        </w:p>
      </w:tc>
      <w:tc>
        <w:tcPr>
          <w:tcW w:w="567" w:type="dxa"/>
        </w:tcPr>
        <w:p w14:paraId="402CC911" w14:textId="24053152" w:rsidR="00145D37" w:rsidRPr="00C077B8" w:rsidRDefault="00145D37" w:rsidP="007049B3">
          <w:pPr>
            <w:pStyle w:val="Pieddepage"/>
            <w:rPr>
              <w:rStyle w:val="Numrodepage"/>
            </w:rPr>
          </w:pPr>
          <w:r w:rsidRPr="00C077B8">
            <w:rPr>
              <w:rStyle w:val="Numrodepage"/>
            </w:rPr>
            <w:fldChar w:fldCharType="begin"/>
          </w:r>
          <w:r w:rsidRPr="00C077B8">
            <w:rPr>
              <w:rStyle w:val="Numrodepage"/>
            </w:rPr>
            <w:instrText xml:space="preserve"> If </w:instrText>
          </w:r>
          <w:r w:rsidRPr="00C077B8">
            <w:rPr>
              <w:rStyle w:val="Numrodepage"/>
            </w:rPr>
            <w:fldChar w:fldCharType="begin"/>
          </w:r>
          <w:r w:rsidRPr="00C077B8">
            <w:rPr>
              <w:rStyle w:val="Numrodepage"/>
            </w:rPr>
            <w:instrText xml:space="preserve"> numpages </w:instrText>
          </w:r>
          <w:r w:rsidRPr="00C077B8">
            <w:rPr>
              <w:rStyle w:val="Numrodepage"/>
            </w:rPr>
            <w:fldChar w:fldCharType="separate"/>
          </w:r>
          <w:r w:rsidR="002422E3">
            <w:rPr>
              <w:rStyle w:val="Numrodepage"/>
              <w:noProof/>
            </w:rPr>
            <w:instrText>21</w:instrText>
          </w:r>
          <w:r w:rsidRPr="00C077B8">
            <w:rPr>
              <w:rStyle w:val="Numrodepage"/>
            </w:rPr>
            <w:fldChar w:fldCharType="end"/>
          </w:r>
          <w:r w:rsidRPr="00C077B8">
            <w:rPr>
              <w:rStyle w:val="Numrodepage"/>
            </w:rPr>
            <w:instrText xml:space="preserve"> &lt; 99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sidR="002422E3">
            <w:rPr>
              <w:rStyle w:val="Numrodepage"/>
              <w:noProof/>
            </w:rPr>
            <w:instrText>3</w:instrText>
          </w:r>
          <w:r w:rsidRPr="00C077B8">
            <w:rPr>
              <w:rStyle w:val="Numrodepage"/>
            </w:rPr>
            <w:fldChar w:fldCharType="end"/>
          </w:r>
          <w:r w:rsidRPr="00C077B8">
            <w:rPr>
              <w:rStyle w:val="Numrodepage"/>
            </w:rPr>
            <w:instrText>"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Pr>
              <w:rStyle w:val="Numrodepage"/>
              <w:noProof/>
            </w:rPr>
            <w:instrText>3</w:instrText>
          </w:r>
          <w:r w:rsidRPr="00C077B8">
            <w:rPr>
              <w:rStyle w:val="Numrodepage"/>
            </w:rPr>
            <w:fldChar w:fldCharType="end"/>
          </w:r>
          <w:r w:rsidRPr="00C077B8">
            <w:rPr>
              <w:rStyle w:val="Numrodepage"/>
            </w:rPr>
            <w:instrText xml:space="preserve">" </w:instrText>
          </w:r>
          <w:r w:rsidRPr="00C077B8">
            <w:rPr>
              <w:rStyle w:val="Numrodepage"/>
            </w:rPr>
            <w:fldChar w:fldCharType="separate"/>
          </w:r>
          <w:r w:rsidR="002422E3">
            <w:rPr>
              <w:rStyle w:val="Numrodepage"/>
              <w:noProof/>
            </w:rPr>
            <w:t>3</w:t>
          </w:r>
          <w:r w:rsidRPr="00C077B8">
            <w:rPr>
              <w:rStyle w:val="Numrodepage"/>
            </w:rPr>
            <w:fldChar w:fldCharType="end"/>
          </w:r>
        </w:p>
      </w:tc>
    </w:tr>
  </w:tbl>
  <w:p w14:paraId="200B3026" w14:textId="77777777" w:rsidR="00145D37" w:rsidRDefault="00145D37" w:rsidP="007049B3">
    <w:pPr>
      <w:pStyle w:val="Espace2pt"/>
    </w:pPr>
    <w:r>
      <w:rPr>
        <w:noProof/>
      </w:rPr>
      <mc:AlternateContent>
        <mc:Choice Requires="wps">
          <w:drawing>
            <wp:anchor distT="0" distB="0" distL="114300" distR="114300" simplePos="0" relativeHeight="251650048" behindDoc="1" locked="1" layoutInCell="1" allowOverlap="1" wp14:anchorId="699E69E7" wp14:editId="7D51B6E7">
              <wp:simplePos x="0" y="0"/>
              <wp:positionH relativeFrom="page">
                <wp:posOffset>6689090</wp:posOffset>
              </wp:positionH>
              <wp:positionV relativeFrom="page">
                <wp:posOffset>10118090</wp:posOffset>
              </wp:positionV>
              <wp:extent cx="161925" cy="161925"/>
              <wp:effectExtent l="0" t="0" r="9525" b="9525"/>
              <wp:wrapNone/>
              <wp:docPr id="4" name="Ellipse 4"/>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54C955B" id="Ellipse 4" o:spid="_x0000_s1026" style="position:absolute;margin-left:526.7pt;margin-top:796.7pt;width:12.75pt;height:12.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" fillcolor="#27251f [3213]" stroked="f" strokeweight="1pt">
              <v:stroke joinstyle="miter"/>
              <w10:wrap anchorx="page" anchory="page"/>
              <w10:anchorlock/>
            </v:oval>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AUDEPOSITIONNEMENT"/>
      <w:tblW w:w="10093" w:type="dxa"/>
      <w:tblLook w:val="04A0" w:firstRow="1" w:lastRow="0" w:firstColumn="1" w:lastColumn="0" w:noHBand="0" w:noVBand="1"/>
    </w:tblPr>
    <w:tblGrid>
      <w:gridCol w:w="673"/>
      <w:gridCol w:w="8747"/>
      <w:gridCol w:w="673"/>
    </w:tblGrid>
    <w:tr w:rsidR="00145D37" w14:paraId="74260E48" w14:textId="77777777" w:rsidTr="006955F7">
      <w:trPr>
        <w:trHeight w:hRule="exact" w:val="737"/>
      </w:trPr>
      <w:tc>
        <w:tcPr>
          <w:tcW w:w="567" w:type="dxa"/>
        </w:tcPr>
        <w:p w14:paraId="0C05C3AD" w14:textId="77777777" w:rsidR="00145D37" w:rsidRDefault="00145D37" w:rsidP="001164A6">
          <w:pPr>
            <w:pStyle w:val="Pieddepage"/>
          </w:pPr>
        </w:p>
      </w:tc>
      <w:tc>
        <w:tcPr>
          <w:tcW w:w="7371" w:type="dxa"/>
        </w:tcPr>
        <w:p w14:paraId="543073A7" w14:textId="77777777" w:rsidR="00145D37" w:rsidRDefault="00145D37" w:rsidP="001164A6">
          <w:pPr>
            <w:pStyle w:val="Pieddepage"/>
            <w:rPr>
              <w:rStyle w:val="lev"/>
            </w:rPr>
          </w:pPr>
          <w:r>
            <w:rPr>
              <w:rStyle w:val="lev"/>
            </w:rPr>
            <w:t>Projet POO c++ UML TESTS</w:t>
          </w:r>
        </w:p>
        <w:p w14:paraId="61D1A329" w14:textId="3BC61E2B" w:rsidR="00145D37" w:rsidRDefault="00145D37" w:rsidP="001164A6">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2422E3">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2422E3">
            <w:rPr>
              <w:noProof/>
            </w:rPr>
            <w:instrText>EI A2 informatique</w:instrText>
          </w:r>
          <w:r>
            <w:rPr>
              <w:noProof/>
            </w:rPr>
            <w:fldChar w:fldCharType="end"/>
          </w:r>
          <w:r>
            <w:instrText xml:space="preserve">" </w:instrText>
          </w:r>
          <w:r>
            <w:fldChar w:fldCharType="separate"/>
          </w:r>
          <w:r w:rsidR="002422E3">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2422E3">
            <w:rPr>
              <w:noProof/>
            </w:rPr>
            <w:instrText>EI A2 informatique</w:instrText>
          </w:r>
          <w:r>
            <w:rPr>
              <w:noProof/>
            </w:rPr>
            <w:fldChar w:fldCharType="end"/>
          </w:r>
          <w:r>
            <w:instrText xml:space="preserve"> = "Err*" "" " / " </w:instrText>
          </w:r>
          <w:r>
            <w:fldChar w:fldCharType="separate"/>
          </w:r>
          <w:r w:rsidR="002422E3">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2422E3">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2422E3">
            <w:rPr>
              <w:noProof/>
            </w:rPr>
            <w:instrText>18/11/2020</w:instrText>
          </w:r>
          <w:r>
            <w:rPr>
              <w:noProof/>
            </w:rPr>
            <w:fldChar w:fldCharType="end"/>
          </w:r>
          <w:r>
            <w:instrText xml:space="preserve">" </w:instrText>
          </w:r>
          <w:r>
            <w:fldChar w:fldCharType="separate"/>
          </w:r>
          <w:r w:rsidR="002422E3">
            <w:rPr>
              <w:noProof/>
            </w:rPr>
            <w:t>18/11/2020</w:t>
          </w:r>
          <w:r>
            <w:fldChar w:fldCharType="end"/>
          </w:r>
        </w:p>
      </w:tc>
      <w:tc>
        <w:tcPr>
          <w:tcW w:w="567" w:type="dxa"/>
        </w:tcPr>
        <w:p w14:paraId="426D3F66" w14:textId="73E6DF51" w:rsidR="00145D37" w:rsidRPr="00C077B8" w:rsidRDefault="00145D37" w:rsidP="001164A6">
          <w:pPr>
            <w:pStyle w:val="Pieddepage"/>
            <w:rPr>
              <w:rStyle w:val="Numrodepage"/>
            </w:rPr>
          </w:pPr>
          <w:r w:rsidRPr="00C077B8">
            <w:rPr>
              <w:rStyle w:val="Numrodepage"/>
            </w:rPr>
            <w:fldChar w:fldCharType="begin"/>
          </w:r>
          <w:r w:rsidRPr="00C077B8">
            <w:rPr>
              <w:rStyle w:val="Numrodepage"/>
            </w:rPr>
            <w:instrText xml:space="preserve"> If </w:instrText>
          </w:r>
          <w:r w:rsidRPr="00C077B8">
            <w:rPr>
              <w:rStyle w:val="Numrodepage"/>
            </w:rPr>
            <w:fldChar w:fldCharType="begin"/>
          </w:r>
          <w:r w:rsidRPr="00C077B8">
            <w:rPr>
              <w:rStyle w:val="Numrodepage"/>
            </w:rPr>
            <w:instrText xml:space="preserve"> numpages </w:instrText>
          </w:r>
          <w:r w:rsidRPr="00C077B8">
            <w:rPr>
              <w:rStyle w:val="Numrodepage"/>
            </w:rPr>
            <w:fldChar w:fldCharType="separate"/>
          </w:r>
          <w:r w:rsidR="002422E3">
            <w:rPr>
              <w:rStyle w:val="Numrodepage"/>
              <w:noProof/>
            </w:rPr>
            <w:instrText>21</w:instrText>
          </w:r>
          <w:r w:rsidRPr="00C077B8">
            <w:rPr>
              <w:rStyle w:val="Numrodepage"/>
            </w:rPr>
            <w:fldChar w:fldCharType="end"/>
          </w:r>
          <w:r w:rsidRPr="00C077B8">
            <w:rPr>
              <w:rStyle w:val="Numrodepage"/>
            </w:rPr>
            <w:instrText xml:space="preserve"> &lt; 99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sidR="002422E3">
            <w:rPr>
              <w:rStyle w:val="Numrodepage"/>
              <w:noProof/>
            </w:rPr>
            <w:instrText>20</w:instrText>
          </w:r>
          <w:r w:rsidRPr="00C077B8">
            <w:rPr>
              <w:rStyle w:val="Numrodepage"/>
            </w:rPr>
            <w:fldChar w:fldCharType="end"/>
          </w:r>
          <w:r w:rsidRPr="00C077B8">
            <w:rPr>
              <w:rStyle w:val="Numrodepage"/>
            </w:rPr>
            <w:instrText>" "</w:instrText>
          </w:r>
          <w:r w:rsidRPr="000C5513">
            <w:rPr>
              <w:rStyle w:val="NumPage99"/>
            </w:rPr>
            <w:fldChar w:fldCharType="begin"/>
          </w:r>
          <w:r w:rsidRPr="000C5513">
            <w:rPr>
              <w:rStyle w:val="NumPage99"/>
            </w:rPr>
            <w:instrText xml:space="preserve"> page </w:instrText>
          </w:r>
          <w:r w:rsidRPr="000C5513">
            <w:rPr>
              <w:rStyle w:val="NumPage99"/>
            </w:rPr>
            <w:fldChar w:fldCharType="separate"/>
          </w:r>
          <w:r>
            <w:rPr>
              <w:rStyle w:val="NumPage99"/>
              <w:noProof/>
            </w:rPr>
            <w:instrText>97</w:instrText>
          </w:r>
          <w:r w:rsidRPr="000C5513">
            <w:rPr>
              <w:rStyle w:val="NumPage99"/>
            </w:rPr>
            <w:fldChar w:fldCharType="end"/>
          </w:r>
          <w:r w:rsidRPr="00C077B8">
            <w:rPr>
              <w:rStyle w:val="Numrodepage"/>
            </w:rPr>
            <w:instrText xml:space="preserve">" </w:instrText>
          </w:r>
          <w:r w:rsidRPr="00C077B8">
            <w:rPr>
              <w:rStyle w:val="Numrodepage"/>
            </w:rPr>
            <w:fldChar w:fldCharType="separate"/>
          </w:r>
          <w:r w:rsidR="002422E3">
            <w:rPr>
              <w:rStyle w:val="Numrodepage"/>
              <w:noProof/>
            </w:rPr>
            <w:t>20</w:t>
          </w:r>
          <w:r w:rsidRPr="00C077B8">
            <w:rPr>
              <w:rStyle w:val="Numrodepage"/>
            </w:rPr>
            <w:fldChar w:fldCharType="end"/>
          </w:r>
        </w:p>
      </w:tc>
    </w:tr>
  </w:tbl>
  <w:p w14:paraId="72FEE560" w14:textId="77777777" w:rsidR="00145D37" w:rsidRDefault="00145D37" w:rsidP="001164A6">
    <w:pPr>
      <w:pStyle w:val="Espace2pt"/>
    </w:pPr>
    <w:r>
      <w:rPr>
        <w:noProof/>
      </w:rPr>
      <mc:AlternateContent>
        <mc:Choice Requires="wps">
          <w:drawing>
            <wp:anchor distT="0" distB="0" distL="114300" distR="114300" simplePos="0" relativeHeight="251669504" behindDoc="1" locked="1" layoutInCell="1" allowOverlap="1" wp14:anchorId="42E2C304" wp14:editId="1060371D">
              <wp:simplePos x="0" y="0"/>
              <wp:positionH relativeFrom="page">
                <wp:posOffset>6689090</wp:posOffset>
              </wp:positionH>
              <wp:positionV relativeFrom="page">
                <wp:posOffset>10118090</wp:posOffset>
              </wp:positionV>
              <wp:extent cx="161925" cy="161925"/>
              <wp:effectExtent l="0" t="0" r="9525" b="9525"/>
              <wp:wrapNone/>
              <wp:docPr id="17" name="Ellipse 17"/>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1C981AFC" id="Ellipse 17" o:spid="_x0000_s1026" style="position:absolute;margin-left:526.7pt;margin-top:796.7pt;width:12.75pt;height:12.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" fillcolor="#27251f [3213]" stroked="f" strokeweight="1pt">
              <v:stroke joinstyle="miter"/>
              <w10:wrap anchorx="page" anchory="page"/>
              <w10:anchorlock/>
            </v:oval>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AUDEPOSITIONNEMENT"/>
      <w:tblW w:w="10093" w:type="dxa"/>
      <w:tblLook w:val="04A0" w:firstRow="1" w:lastRow="0" w:firstColumn="1" w:lastColumn="0" w:noHBand="0" w:noVBand="1"/>
    </w:tblPr>
    <w:tblGrid>
      <w:gridCol w:w="673"/>
      <w:gridCol w:w="8747"/>
      <w:gridCol w:w="673"/>
    </w:tblGrid>
    <w:tr w:rsidR="00145D37" w14:paraId="6323BCBD" w14:textId="77777777" w:rsidTr="006955F7">
      <w:trPr>
        <w:trHeight w:hRule="exact" w:val="737"/>
      </w:trPr>
      <w:tc>
        <w:tcPr>
          <w:tcW w:w="567" w:type="dxa"/>
        </w:tcPr>
        <w:p w14:paraId="1925E5D4" w14:textId="77777777" w:rsidR="00145D37" w:rsidRDefault="00145D37" w:rsidP="001164A6">
          <w:pPr>
            <w:pStyle w:val="Pieddepage"/>
          </w:pPr>
        </w:p>
      </w:tc>
      <w:tc>
        <w:tcPr>
          <w:tcW w:w="7371" w:type="dxa"/>
        </w:tcPr>
        <w:p w14:paraId="5DEEBBD9" w14:textId="5B2FE050" w:rsidR="00145D37" w:rsidRDefault="00145D37" w:rsidP="001164A6">
          <w:pPr>
            <w:pStyle w:val="Pieddepag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2422E3">
            <w:rPr>
              <w:rStyle w:val="lev"/>
              <w:noProof/>
            </w:rPr>
            <w:instrText>projet programmation orientee objet</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2422E3">
            <w:rPr>
              <w:rStyle w:val="lev"/>
              <w:noProof/>
            </w:rPr>
            <w:instrText>projet programmation orientee objet</w:instrText>
          </w:r>
          <w:r w:rsidRPr="00303AC0">
            <w:rPr>
              <w:rStyle w:val="lev"/>
            </w:rPr>
            <w:fldChar w:fldCharType="end"/>
          </w:r>
          <w:r w:rsidRPr="00303AC0">
            <w:rPr>
              <w:rStyle w:val="lev"/>
            </w:rPr>
            <w:instrText xml:space="preserve">" </w:instrText>
          </w:r>
          <w:r w:rsidRPr="00303AC0">
            <w:rPr>
              <w:rStyle w:val="lev"/>
            </w:rPr>
            <w:fldChar w:fldCharType="separate"/>
          </w:r>
          <w:r w:rsidR="002422E3">
            <w:rPr>
              <w:rStyle w:val="lev"/>
              <w:noProof/>
            </w:rPr>
            <w:t>projet programmation orientee objet</w:t>
          </w:r>
          <w:r w:rsidRPr="00303AC0">
            <w:rPr>
              <w:rStyle w:val="lev"/>
            </w:rPr>
            <w:fldChar w:fldCharType="end"/>
          </w:r>
        </w:p>
        <w:p w14:paraId="2AA958C3" w14:textId="08B390F5" w:rsidR="00145D37" w:rsidRDefault="00145D37" w:rsidP="001164A6">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2422E3">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2422E3">
            <w:rPr>
              <w:noProof/>
            </w:rPr>
            <w:instrText>EI A2 informatique</w:instrText>
          </w:r>
          <w:r>
            <w:rPr>
              <w:noProof/>
            </w:rPr>
            <w:fldChar w:fldCharType="end"/>
          </w:r>
          <w:r>
            <w:instrText xml:space="preserve">" </w:instrText>
          </w:r>
          <w:r>
            <w:fldChar w:fldCharType="separate"/>
          </w:r>
          <w:r w:rsidR="002422E3">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2422E3">
            <w:rPr>
              <w:noProof/>
            </w:rPr>
            <w:instrText>EI A2 informatique</w:instrText>
          </w:r>
          <w:r>
            <w:rPr>
              <w:noProof/>
            </w:rPr>
            <w:fldChar w:fldCharType="end"/>
          </w:r>
          <w:r>
            <w:instrText xml:space="preserve"> = "Err*" "" " / " </w:instrText>
          </w:r>
          <w:r>
            <w:fldChar w:fldCharType="separate"/>
          </w:r>
          <w:r w:rsidR="002422E3">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2422E3">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2422E3">
            <w:rPr>
              <w:noProof/>
            </w:rPr>
            <w:instrText>18/11/2020</w:instrText>
          </w:r>
          <w:r>
            <w:rPr>
              <w:noProof/>
            </w:rPr>
            <w:fldChar w:fldCharType="end"/>
          </w:r>
          <w:r>
            <w:instrText xml:space="preserve">" </w:instrText>
          </w:r>
          <w:r>
            <w:fldChar w:fldCharType="separate"/>
          </w:r>
          <w:r w:rsidR="002422E3">
            <w:rPr>
              <w:noProof/>
            </w:rPr>
            <w:t>18/11/2020</w:t>
          </w:r>
          <w:r>
            <w:fldChar w:fldCharType="end"/>
          </w:r>
        </w:p>
      </w:tc>
      <w:tc>
        <w:tcPr>
          <w:tcW w:w="567" w:type="dxa"/>
        </w:tcPr>
        <w:p w14:paraId="3DBEFE04" w14:textId="0182861F" w:rsidR="00145D37" w:rsidRPr="00C077B8" w:rsidRDefault="00145D37" w:rsidP="001164A6">
          <w:pPr>
            <w:pStyle w:val="Pieddepage"/>
            <w:rPr>
              <w:rStyle w:val="Numrodepage"/>
            </w:rPr>
          </w:pPr>
          <w:r w:rsidRPr="00C077B8">
            <w:rPr>
              <w:rStyle w:val="Numrodepage"/>
            </w:rPr>
            <w:fldChar w:fldCharType="begin"/>
          </w:r>
          <w:r w:rsidRPr="00C077B8">
            <w:rPr>
              <w:rStyle w:val="Numrodepage"/>
            </w:rPr>
            <w:instrText xml:space="preserve"> If </w:instrText>
          </w:r>
          <w:r w:rsidRPr="00C077B8">
            <w:rPr>
              <w:rStyle w:val="Numrodepage"/>
            </w:rPr>
            <w:fldChar w:fldCharType="begin"/>
          </w:r>
          <w:r w:rsidRPr="00C077B8">
            <w:rPr>
              <w:rStyle w:val="Numrodepage"/>
            </w:rPr>
            <w:instrText xml:space="preserve"> numpages </w:instrText>
          </w:r>
          <w:r w:rsidRPr="00C077B8">
            <w:rPr>
              <w:rStyle w:val="Numrodepage"/>
            </w:rPr>
            <w:fldChar w:fldCharType="separate"/>
          </w:r>
          <w:r w:rsidR="002422E3">
            <w:rPr>
              <w:rStyle w:val="Numrodepage"/>
              <w:noProof/>
            </w:rPr>
            <w:instrText>21</w:instrText>
          </w:r>
          <w:r w:rsidRPr="00C077B8">
            <w:rPr>
              <w:rStyle w:val="Numrodepage"/>
            </w:rPr>
            <w:fldChar w:fldCharType="end"/>
          </w:r>
          <w:r w:rsidRPr="00C077B8">
            <w:rPr>
              <w:rStyle w:val="Numrodepage"/>
            </w:rPr>
            <w:instrText xml:space="preserve"> &lt; 99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sidR="002422E3">
            <w:rPr>
              <w:rStyle w:val="Numrodepage"/>
              <w:noProof/>
            </w:rPr>
            <w:instrText>5</w:instrText>
          </w:r>
          <w:r w:rsidRPr="00C077B8">
            <w:rPr>
              <w:rStyle w:val="Numrodepage"/>
            </w:rPr>
            <w:fldChar w:fldCharType="end"/>
          </w:r>
          <w:r w:rsidRPr="00C077B8">
            <w:rPr>
              <w:rStyle w:val="Numrodepage"/>
            </w:rPr>
            <w:instrText>" "</w:instrText>
          </w:r>
          <w:r w:rsidRPr="000C5513">
            <w:rPr>
              <w:rStyle w:val="NumPage99"/>
            </w:rPr>
            <w:fldChar w:fldCharType="begin"/>
          </w:r>
          <w:r w:rsidRPr="000C5513">
            <w:rPr>
              <w:rStyle w:val="NumPage99"/>
            </w:rPr>
            <w:instrText xml:space="preserve"> page </w:instrText>
          </w:r>
          <w:r w:rsidRPr="000C5513">
            <w:rPr>
              <w:rStyle w:val="NumPage99"/>
            </w:rPr>
            <w:fldChar w:fldCharType="separate"/>
          </w:r>
          <w:r>
            <w:rPr>
              <w:rStyle w:val="NumPage99"/>
              <w:noProof/>
            </w:rPr>
            <w:instrText>11</w:instrText>
          </w:r>
          <w:r w:rsidRPr="000C5513">
            <w:rPr>
              <w:rStyle w:val="NumPage99"/>
            </w:rPr>
            <w:fldChar w:fldCharType="end"/>
          </w:r>
          <w:r w:rsidRPr="00C077B8">
            <w:rPr>
              <w:rStyle w:val="Numrodepage"/>
            </w:rPr>
            <w:instrText xml:space="preserve">" </w:instrText>
          </w:r>
          <w:r w:rsidRPr="00C077B8">
            <w:rPr>
              <w:rStyle w:val="Numrodepage"/>
            </w:rPr>
            <w:fldChar w:fldCharType="separate"/>
          </w:r>
          <w:r w:rsidR="002422E3">
            <w:rPr>
              <w:rStyle w:val="Numrodepage"/>
              <w:noProof/>
            </w:rPr>
            <w:t>5</w:t>
          </w:r>
          <w:r w:rsidRPr="00C077B8">
            <w:rPr>
              <w:rStyle w:val="Numrodepage"/>
            </w:rPr>
            <w:fldChar w:fldCharType="end"/>
          </w:r>
        </w:p>
      </w:tc>
    </w:tr>
  </w:tbl>
  <w:p w14:paraId="6D0C7DF7" w14:textId="77777777" w:rsidR="00145D37" w:rsidRDefault="00145D37" w:rsidP="001164A6">
    <w:pPr>
      <w:pStyle w:val="Espace2pt"/>
    </w:pPr>
    <w:r>
      <w:rPr>
        <w:noProof/>
      </w:rPr>
      <mc:AlternateContent>
        <mc:Choice Requires="wps">
          <w:drawing>
            <wp:anchor distT="0" distB="0" distL="114300" distR="114300" simplePos="0" relativeHeight="251671552" behindDoc="1" locked="1" layoutInCell="1" allowOverlap="1" wp14:anchorId="562F1206" wp14:editId="66D35CC0">
              <wp:simplePos x="0" y="0"/>
              <wp:positionH relativeFrom="page">
                <wp:posOffset>6689090</wp:posOffset>
              </wp:positionH>
              <wp:positionV relativeFrom="page">
                <wp:posOffset>10118090</wp:posOffset>
              </wp:positionV>
              <wp:extent cx="161925" cy="161925"/>
              <wp:effectExtent l="0" t="0" r="9525" b="9525"/>
              <wp:wrapNone/>
              <wp:docPr id="20" name="Ellipse 20"/>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1799E230" id="Ellipse 20" o:spid="_x0000_s1026" style="position:absolute;margin-left:526.7pt;margin-top:796.7pt;width:12.75pt;height:12.7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" fillcolor="#27251f [3213]" stroked="f" strokeweight="1pt">
              <v:stroke joinstyle="miter"/>
              <w10:wrap anchorx="page" anchory="page"/>
              <w10:anchorlock/>
            </v:oval>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20307" w14:textId="77777777" w:rsidR="00145D37" w:rsidRDefault="00145D37" w:rsidP="00E73316">
    <w:pPr>
      <w:pStyle w:val="Pieddepage"/>
    </w:pPr>
    <w:r>
      <w:rPr>
        <w:noProof/>
        <w:lang w:eastAsia="fr-FR"/>
      </w:rPr>
      <w:drawing>
        <wp:anchor distT="0" distB="0" distL="114300" distR="114300" simplePos="0" relativeHeight="251697152" behindDoc="1" locked="1" layoutInCell="1" allowOverlap="1" wp14:anchorId="01967E3F" wp14:editId="0575F95A">
          <wp:simplePos x="0" y="0"/>
          <wp:positionH relativeFrom="page">
            <wp:posOffset>604520</wp:posOffset>
          </wp:positionH>
          <wp:positionV relativeFrom="page">
            <wp:posOffset>9100185</wp:posOffset>
          </wp:positionV>
          <wp:extent cx="3318510" cy="953770"/>
          <wp:effectExtent l="0" t="0" r="0" b="0"/>
          <wp:wrapNone/>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Logo_GENERAL_RVB-H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8510" cy="95377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681E15" w14:textId="77777777" w:rsidR="00145D37" w:rsidRDefault="00145D37" w:rsidP="000420E7">
      <w:pPr>
        <w:pStyle w:val="Sparateurnotes"/>
      </w:pPr>
    </w:p>
  </w:footnote>
  <w:footnote w:type="continuationSeparator" w:id="0">
    <w:p w14:paraId="20B56D62" w14:textId="77777777" w:rsidR="00145D37" w:rsidRDefault="00145D37" w:rsidP="00A64D9B">
      <w:pPr>
        <w:pStyle w:val="TM1"/>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D5F53" w14:textId="77777777" w:rsidR="00145D37" w:rsidRDefault="00145D37" w:rsidP="00D44BFD">
    <w:r>
      <w:t>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785F6" w14:textId="77777777" w:rsidR="00145D37" w:rsidRDefault="00145D3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3994A" w14:textId="77777777" w:rsidR="00145D37" w:rsidRDefault="00145D37" w:rsidP="00704482">
    <w:pPr>
      <w:pStyle w:val="SOMMAIRE"/>
    </w:pPr>
    <w:r>
      <w:t>Sommaire</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AUDEPOSITIONNEMENT"/>
      <w:tblW w:w="10093" w:type="dxa"/>
      <w:tblLook w:val="04A0" w:firstRow="1" w:lastRow="0" w:firstColumn="1" w:lastColumn="0" w:noHBand="0" w:noVBand="1"/>
    </w:tblPr>
    <w:tblGrid>
      <w:gridCol w:w="673"/>
      <w:gridCol w:w="8747"/>
      <w:gridCol w:w="673"/>
    </w:tblGrid>
    <w:tr w:rsidR="00145D37" w14:paraId="4B709957" w14:textId="77777777" w:rsidTr="00B515A9">
      <w:trPr>
        <w:trHeight w:val="851"/>
      </w:trPr>
      <w:tc>
        <w:tcPr>
          <w:tcW w:w="673" w:type="dxa"/>
        </w:tcPr>
        <w:p w14:paraId="6A445710" w14:textId="77777777" w:rsidR="00145D37" w:rsidRDefault="00145D37" w:rsidP="006A2A2D">
          <w:pPr>
            <w:pStyle w:val="En-tte"/>
          </w:pPr>
        </w:p>
      </w:tc>
      <w:tc>
        <w:tcPr>
          <w:tcW w:w="8747" w:type="dxa"/>
        </w:tcPr>
        <w:p w14:paraId="5ACCF27A" w14:textId="7AC12ED6" w:rsidR="00145D37" w:rsidRDefault="00145D37" w:rsidP="00AA68C5">
          <w:pPr>
            <w:pStyle w:val="En-tte"/>
            <w:rPr>
              <w:noProof/>
            </w:rPr>
          </w:pPr>
          <w:r w:rsidRPr="007207E7">
            <w:rPr>
              <w:rStyle w:val="lev"/>
            </w:rPr>
            <w:fldChar w:fldCharType="begin"/>
          </w:r>
          <w:r w:rsidRPr="007207E7">
            <w:rPr>
              <w:rStyle w:val="lev"/>
            </w:rPr>
            <w:instrText xml:space="preserve"> STYLEREF  "Titre 1" \n </w:instrText>
          </w:r>
          <w:r w:rsidRPr="007207E7">
            <w:rPr>
              <w:rStyle w:val="lev"/>
            </w:rPr>
            <w:fldChar w:fldCharType="separate"/>
          </w:r>
          <w:r w:rsidR="002422E3">
            <w:rPr>
              <w:rStyle w:val="lev"/>
              <w:noProof/>
            </w:rPr>
            <w:t>3</w:t>
          </w:r>
          <w:r w:rsidRPr="007207E7">
            <w:rPr>
              <w:rStyle w:val="lev"/>
            </w:rPr>
            <w:fldChar w:fldCharType="end"/>
          </w:r>
          <w:r>
            <w:rPr>
              <w:noProof/>
            </w:rPr>
            <w:fldChar w:fldCharType="begin"/>
          </w:r>
          <w:r>
            <w:rPr>
              <w:noProof/>
            </w:rPr>
            <w:instrText xml:space="preserve"> STYLEREF  "Titre 1" </w:instrText>
          </w:r>
          <w:r>
            <w:rPr>
              <w:noProof/>
            </w:rPr>
            <w:fldChar w:fldCharType="separate"/>
          </w:r>
          <w:r w:rsidR="002422E3">
            <w:rPr>
              <w:noProof/>
            </w:rPr>
            <w:br/>
            <w:t>Elements evaluables</w:t>
          </w:r>
          <w:r>
            <w:rPr>
              <w:noProof/>
            </w:rPr>
            <w:fldChar w:fldCharType="end"/>
          </w:r>
        </w:p>
        <w:p w14:paraId="037F2138" w14:textId="77777777" w:rsidR="00145D37" w:rsidRDefault="00145D37" w:rsidP="00C933BF">
          <w:pPr>
            <w:pStyle w:val="Filet2"/>
          </w:pPr>
        </w:p>
      </w:tc>
      <w:tc>
        <w:tcPr>
          <w:tcW w:w="673" w:type="dxa"/>
        </w:tcPr>
        <w:p w14:paraId="3F2A0E3A" w14:textId="77777777" w:rsidR="00145D37" w:rsidRPr="006A2A2D" w:rsidRDefault="00145D37" w:rsidP="00B515A9">
          <w:pPr>
            <w:pStyle w:val="En-tte"/>
          </w:pPr>
        </w:p>
      </w:tc>
    </w:tr>
  </w:tbl>
  <w:p w14:paraId="39B78961" w14:textId="77777777" w:rsidR="00145D37" w:rsidRDefault="00145D37" w:rsidP="00ED39D8">
    <w:pPr>
      <w:pStyle w:val="Espace2p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AE1799" w14:textId="77777777" w:rsidR="00145D37" w:rsidRPr="00ED39D8" w:rsidRDefault="00145D37" w:rsidP="009144A0">
    <w:pPr>
      <w:pStyle w:val="Espace150pt"/>
    </w:pPr>
    <w:r>
      <w:t>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9DB79" w14:textId="77777777" w:rsidR="00145D37" w:rsidRPr="00907B44" w:rsidRDefault="00145D37" w:rsidP="00907B44">
    <w:pPr>
      <w:pStyle w:val="En-tte"/>
    </w:pPr>
    <w:r>
      <w:rPr>
        <w:noProof/>
        <w:lang w:eastAsia="fr-FR"/>
      </w:rPr>
      <mc:AlternateContent>
        <mc:Choice Requires="wpg">
          <w:drawing>
            <wp:anchor distT="0" distB="0" distL="114300" distR="114300" simplePos="0" relativeHeight="251693056" behindDoc="0" locked="1" layoutInCell="1" allowOverlap="1" wp14:anchorId="559A1328" wp14:editId="12DDC478">
              <wp:simplePos x="0" y="0"/>
              <wp:positionH relativeFrom="page">
                <wp:posOffset>5239265</wp:posOffset>
              </wp:positionH>
              <wp:positionV relativeFrom="page">
                <wp:posOffset>721635</wp:posOffset>
              </wp:positionV>
              <wp:extent cx="2049145" cy="1155065"/>
              <wp:effectExtent l="0" t="0" r="8255" b="6985"/>
              <wp:wrapNone/>
              <wp:docPr id="13" name="Groupe 13"/>
              <wp:cNvGraphicFramePr/>
              <a:graphic xmlns:a="http://schemas.openxmlformats.org/drawingml/2006/main">
                <a:graphicData uri="http://schemas.microsoft.com/office/word/2010/wordprocessingGroup">
                  <wpg:wgp>
                    <wpg:cNvGrpSpPr/>
                    <wpg:grpSpPr>
                      <a:xfrm>
                        <a:off x="0" y="0"/>
                        <a:ext cx="2049145" cy="1155065"/>
                        <a:chOff x="-488320" y="0"/>
                        <a:chExt cx="2051990" cy="1153795"/>
                      </a:xfrm>
                    </wpg:grpSpPr>
                    <wps:wsp>
                      <wps:cNvPr id="5" name="Zone de texte 25"/>
                      <wps:cNvSpPr txBox="1"/>
                      <wps:spPr>
                        <a:xfrm>
                          <a:off x="-488320" y="307865"/>
                          <a:ext cx="1852041" cy="233680"/>
                        </a:xfrm>
                        <a:prstGeom prst="rect">
                          <a:avLst/>
                        </a:prstGeom>
                        <a:noFill/>
                        <a:ln w="6350">
                          <a:noFill/>
                        </a:ln>
                      </wps:spPr>
                      <wps:txbx>
                        <w:txbxContent>
                          <w:p w14:paraId="3C3DF92B" w14:textId="77777777" w:rsidR="00145D37" w:rsidRPr="006D35F6" w:rsidRDefault="00145D37" w:rsidP="00871A7D">
                            <w:pPr>
                              <w:pStyle w:val="wwwcesifr"/>
                              <w:rPr>
                                <w:position w:val="-2"/>
                              </w:rPr>
                            </w:pPr>
                            <w:hyperlink r:id="rId1" w:history="1">
                              <w:r>
                                <w:rPr>
                                  <w:rStyle w:val="Lienhypertexte"/>
                                  <w:u w:val="none"/>
                                </w:rPr>
                                <w:t>ecole-ingenieurs.cesi.fr</w:t>
                              </w:r>
                            </w:hyperlink>
                            <w:r w:rsidRPr="00D76C7B">
                              <w:t> </w:t>
                            </w:r>
                            <w:r w:rsidRPr="00CB76D9">
                              <w:rPr>
                                <w:rStyle w:val="Barreoblique"/>
                              </w:rPr>
                              <w:t>|</w:t>
                            </w:r>
                            <w:r w:rsidRPr="00D76C7B">
                              <w:t> </w:t>
                            </w:r>
                            <w:r>
                              <w:rPr>
                                <w:noProof/>
                                <w:lang w:eastAsia="fr-FR"/>
                              </w:rPr>
                              <w:drawing>
                                <wp:inline distT="0" distB="0" distL="0" distR="0" wp14:anchorId="544B7991" wp14:editId="6E839666">
                                  <wp:extent cx="79248" cy="76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2"/>
                                          <a:stretch>
                                            <a:fillRect/>
                                          </a:stretch>
                                        </pic:blipFill>
                                        <pic:spPr>
                                          <a:xfrm>
                                            <a:off x="0" y="0"/>
                                            <a:ext cx="79248" cy="76200"/>
                                          </a:xfrm>
                                          <a:prstGeom prst="rect">
                                            <a:avLst/>
                                          </a:prstGeom>
                                        </pic:spPr>
                                      </pic:pic>
                                    </a:graphicData>
                                  </a:graphic>
                                </wp:inline>
                              </w:drawing>
                            </w:r>
                            <w:r w:rsidRPr="00D76C7B">
                              <w:rPr>
                                <w:sz w:val="14"/>
                              </w:rPr>
                              <w:t> </w:t>
                            </w:r>
                            <w:r>
                              <w:rPr>
                                <w:noProof/>
                                <w:lang w:eastAsia="fr-FR"/>
                              </w:rPr>
                              <w:drawing>
                                <wp:inline distT="0" distB="0" distL="0" distR="0" wp14:anchorId="492DC861" wp14:editId="7C6D1EDB">
                                  <wp:extent cx="76200" cy="76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3"/>
                                          <a:stretch>
                                            <a:fillRect/>
                                          </a:stretch>
                                        </pic:blipFill>
                                        <pic:spPr>
                                          <a:xfrm>
                                            <a:off x="0" y="0"/>
                                            <a:ext cx="76200" cy="76200"/>
                                          </a:xfrm>
                                          <a:prstGeom prst="rect">
                                            <a:avLst/>
                                          </a:prstGeom>
                                        </pic:spPr>
                                      </pic:pic>
                                    </a:graphicData>
                                  </a:graphic>
                                </wp:inline>
                              </w:drawing>
                            </w:r>
                            <w:r w:rsidRPr="00D76C7B">
                              <w:rPr>
                                <w:sz w:val="14"/>
                              </w:rPr>
                              <w:t> </w:t>
                            </w:r>
                            <w:r>
                              <w:rPr>
                                <w:noProof/>
                                <w:lang w:eastAsia="fr-FR"/>
                              </w:rPr>
                              <w:drawing>
                                <wp:inline distT="0" distB="0" distL="0" distR="0" wp14:anchorId="0145ADCD" wp14:editId="692936DC">
                                  <wp:extent cx="76200" cy="76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jpg"/>
                                          <pic:cNvPicPr/>
                                        </pic:nvPicPr>
                                        <pic:blipFill>
                                          <a:blip r:embed="rId4"/>
                                          <a:stretch>
                                            <a:fillRect/>
                                          </a:stretch>
                                        </pic:blipFill>
                                        <pic:spPr>
                                          <a:xfrm>
                                            <a:off x="0" y="0"/>
                                            <a:ext cx="76200" cy="76200"/>
                                          </a:xfrm>
                                          <a:prstGeom prst="rect">
                                            <a:avLst/>
                                          </a:prstGeom>
                                        </pic:spPr>
                                      </pic:pic>
                                    </a:graphicData>
                                  </a:graphic>
                                </wp:inline>
                              </w:drawing>
                            </w:r>
                            <w:r w:rsidRPr="00D76C7B">
                              <w:rPr>
                                <w:sz w:val="14"/>
                              </w:rPr>
                              <w:t> </w:t>
                            </w:r>
                            <w:r>
                              <w:rPr>
                                <w:noProof/>
                                <w:lang w:eastAsia="fr-FR"/>
                              </w:rPr>
                              <w:drawing>
                                <wp:inline distT="0" distB="0" distL="0" distR="0" wp14:anchorId="6D2A8843" wp14:editId="13BA5EB0">
                                  <wp:extent cx="76200" cy="762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jpg"/>
                                          <pic:cNvPicPr/>
                                        </pic:nvPicPr>
                                        <pic:blipFill>
                                          <a:blip r:embed="rId5"/>
                                          <a:stretch>
                                            <a:fillRect/>
                                          </a:stretch>
                                        </pic:blipFill>
                                        <pic:spPr>
                                          <a:xfrm>
                                            <a:off x="0" y="0"/>
                                            <a:ext cx="76200" cy="76200"/>
                                          </a:xfrm>
                                          <a:prstGeom prst="rect">
                                            <a:avLst/>
                                          </a:prstGeom>
                                        </pic:spPr>
                                      </pic:pic>
                                    </a:graphicData>
                                  </a:graphic>
                                </wp:inline>
                              </w:drawing>
                            </w:r>
                            <w:r w:rsidRPr="001F3DE3">
                              <w:rPr>
                                <w:sz w:val="14"/>
                              </w:rPr>
                              <w:t> </w:t>
                            </w:r>
                            <w:r w:rsidRPr="001F3DE3">
                              <w:rPr>
                                <w:noProof/>
                                <w:lang w:eastAsia="fr-FR"/>
                              </w:rPr>
                              <w:drawing>
                                <wp:inline distT="0" distB="0" distL="0" distR="0" wp14:anchorId="6FCF5296" wp14:editId="7FA03DB9">
                                  <wp:extent cx="74930" cy="75565"/>
                                  <wp:effectExtent l="0" t="0" r="1270" b="635"/>
                                  <wp:docPr id="36" name="Image 2"/>
                                  <wp:cNvGraphicFramePr/>
                                  <a:graphic xmlns:a="http://schemas.openxmlformats.org/drawingml/2006/main">
                                    <a:graphicData uri="http://schemas.openxmlformats.org/drawingml/2006/picture">
                                      <pic:pic xmlns:pic="http://schemas.openxmlformats.org/drawingml/2006/picture">
                                        <pic:nvPicPr>
                                          <pic:cNvPr id="5" name="Image 2"/>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74930" cy="7556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1" name="Groupe 26"/>
                      <wpg:cNvGrpSpPr/>
                      <wpg:grpSpPr>
                        <a:xfrm>
                          <a:off x="1491915" y="0"/>
                          <a:ext cx="71755" cy="1153795"/>
                          <a:chOff x="0" y="0"/>
                          <a:chExt cx="143510" cy="1153928"/>
                        </a:xfrm>
                      </wpg:grpSpPr>
                      <wps:wsp>
                        <wps:cNvPr id="12" name="Rectangle 27"/>
                        <wps:cNvSpPr/>
                        <wps:spPr>
                          <a:xfrm>
                            <a:off x="0" y="0"/>
                            <a:ext cx="143022" cy="1151535"/>
                          </a:xfrm>
                          <a:prstGeom prst="rect">
                            <a:avLst/>
                          </a:prstGeom>
                          <a:solidFill>
                            <a:srgbClr val="00A4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28"/>
                        <wps:cNvSpPr/>
                        <wps:spPr>
                          <a:xfrm>
                            <a:off x="0" y="288757"/>
                            <a:ext cx="143510" cy="863733"/>
                          </a:xfrm>
                          <a:prstGeom prst="rect">
                            <a:avLst/>
                          </a:prstGeom>
                          <a:solidFill>
                            <a:srgbClr val="5C88D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577515"/>
                            <a:ext cx="143510" cy="575822"/>
                          </a:xfrm>
                          <a:prstGeom prst="rect">
                            <a:avLst/>
                          </a:prstGeom>
                          <a:solidFill>
                            <a:srgbClr val="F5802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866273"/>
                            <a:ext cx="143510" cy="287655"/>
                          </a:xfrm>
                          <a:prstGeom prst="rect">
                            <a:avLst/>
                          </a:prstGeom>
                          <a:solidFill>
                            <a:srgbClr val="B4BD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9A1328" id="Groupe 13" o:spid="_x0000_s1026" style="position:absolute;left:0;text-align:left;margin-left:412.55pt;margin-top:56.8pt;width:161.35pt;height:90.95pt;z-index:251693056;mso-position-horizontal-relative:page;mso-position-vertical-relative:page;mso-width-relative:margin;mso-height-relative:margin" coordorigin="-4883" coordsize="20519,1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">
              <v:shapetype id="_x0000_t202" coordsize="21600,21600" o:spt="202" path="m,l,21600r21600,l21600,xe">
                <v:stroke joinstyle="miter"/>
                <v:path gradientshapeok="t" o:connecttype="rect"/>
              </v:shapetype>
              <v:shape id="Zone de texte 25" o:spid="_x0000_s1027" type="#_x0000_t202" style="position:absolute;left:-4883;top:3078;width:18520;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" filled="f" stroked="f" strokeweight=".5pt">
                <v:textbox inset="0,0,0,0">
                  <w:txbxContent>
                    <w:p w14:paraId="3C3DF92B" w14:textId="77777777" w:rsidR="009F708D" w:rsidRPr="006D35F6" w:rsidRDefault="009F708D" w:rsidP="00871A7D">
                      <w:pPr>
                        <w:pStyle w:val="wwwcesifr"/>
                        <w:rPr>
                          <w:position w:val="-2"/>
                        </w:rPr>
                      </w:pPr>
                      <w:hyperlink r:id="rId7" w:history="1">
                        <w:r>
                          <w:rPr>
                            <w:rStyle w:val="Lienhypertexte"/>
                            <w:u w:val="none"/>
                          </w:rPr>
                          <w:t>ecole-ingenieurs.cesi.fr</w:t>
                        </w:r>
                      </w:hyperlink>
                      <w:r w:rsidRPr="00D76C7B">
                        <w:t> </w:t>
                      </w:r>
                      <w:r w:rsidRPr="00CB76D9">
                        <w:rPr>
                          <w:rStyle w:val="Barreoblique"/>
                        </w:rPr>
                        <w:t>|</w:t>
                      </w:r>
                      <w:r w:rsidRPr="00D76C7B">
                        <w:t> </w:t>
                      </w:r>
                      <w:r>
                        <w:rPr>
                          <w:noProof/>
                          <w:lang w:eastAsia="fr-FR"/>
                        </w:rPr>
                        <w:drawing>
                          <wp:inline distT="0" distB="0" distL="0" distR="0" wp14:anchorId="544B7991" wp14:editId="6E839666">
                            <wp:extent cx="79248" cy="76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8"/>
                                    <a:stretch>
                                      <a:fillRect/>
                                    </a:stretch>
                                  </pic:blipFill>
                                  <pic:spPr>
                                    <a:xfrm>
                                      <a:off x="0" y="0"/>
                                      <a:ext cx="79248" cy="76200"/>
                                    </a:xfrm>
                                    <a:prstGeom prst="rect">
                                      <a:avLst/>
                                    </a:prstGeom>
                                  </pic:spPr>
                                </pic:pic>
                              </a:graphicData>
                            </a:graphic>
                          </wp:inline>
                        </w:drawing>
                      </w:r>
                      <w:r w:rsidRPr="00D76C7B">
                        <w:rPr>
                          <w:sz w:val="14"/>
                        </w:rPr>
                        <w:t> </w:t>
                      </w:r>
                      <w:r>
                        <w:rPr>
                          <w:noProof/>
                          <w:lang w:eastAsia="fr-FR"/>
                        </w:rPr>
                        <w:drawing>
                          <wp:inline distT="0" distB="0" distL="0" distR="0" wp14:anchorId="492DC861" wp14:editId="7C6D1EDB">
                            <wp:extent cx="76200" cy="76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9"/>
                                    <a:stretch>
                                      <a:fillRect/>
                                    </a:stretch>
                                  </pic:blipFill>
                                  <pic:spPr>
                                    <a:xfrm>
                                      <a:off x="0" y="0"/>
                                      <a:ext cx="76200" cy="76200"/>
                                    </a:xfrm>
                                    <a:prstGeom prst="rect">
                                      <a:avLst/>
                                    </a:prstGeom>
                                  </pic:spPr>
                                </pic:pic>
                              </a:graphicData>
                            </a:graphic>
                          </wp:inline>
                        </w:drawing>
                      </w:r>
                      <w:r w:rsidRPr="00D76C7B">
                        <w:rPr>
                          <w:sz w:val="14"/>
                        </w:rPr>
                        <w:t> </w:t>
                      </w:r>
                      <w:r>
                        <w:rPr>
                          <w:noProof/>
                          <w:lang w:eastAsia="fr-FR"/>
                        </w:rPr>
                        <w:drawing>
                          <wp:inline distT="0" distB="0" distL="0" distR="0" wp14:anchorId="0145ADCD" wp14:editId="692936DC">
                            <wp:extent cx="76200" cy="76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jpg"/>
                                    <pic:cNvPicPr/>
                                  </pic:nvPicPr>
                                  <pic:blipFill>
                                    <a:blip r:embed="rId10"/>
                                    <a:stretch>
                                      <a:fillRect/>
                                    </a:stretch>
                                  </pic:blipFill>
                                  <pic:spPr>
                                    <a:xfrm>
                                      <a:off x="0" y="0"/>
                                      <a:ext cx="76200" cy="76200"/>
                                    </a:xfrm>
                                    <a:prstGeom prst="rect">
                                      <a:avLst/>
                                    </a:prstGeom>
                                  </pic:spPr>
                                </pic:pic>
                              </a:graphicData>
                            </a:graphic>
                          </wp:inline>
                        </w:drawing>
                      </w:r>
                      <w:r w:rsidRPr="00D76C7B">
                        <w:rPr>
                          <w:sz w:val="14"/>
                        </w:rPr>
                        <w:t> </w:t>
                      </w:r>
                      <w:r>
                        <w:rPr>
                          <w:noProof/>
                          <w:lang w:eastAsia="fr-FR"/>
                        </w:rPr>
                        <w:drawing>
                          <wp:inline distT="0" distB="0" distL="0" distR="0" wp14:anchorId="6D2A8843" wp14:editId="13BA5EB0">
                            <wp:extent cx="76200" cy="762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jpg"/>
                                    <pic:cNvPicPr/>
                                  </pic:nvPicPr>
                                  <pic:blipFill>
                                    <a:blip r:embed="rId11"/>
                                    <a:stretch>
                                      <a:fillRect/>
                                    </a:stretch>
                                  </pic:blipFill>
                                  <pic:spPr>
                                    <a:xfrm>
                                      <a:off x="0" y="0"/>
                                      <a:ext cx="76200" cy="76200"/>
                                    </a:xfrm>
                                    <a:prstGeom prst="rect">
                                      <a:avLst/>
                                    </a:prstGeom>
                                  </pic:spPr>
                                </pic:pic>
                              </a:graphicData>
                            </a:graphic>
                          </wp:inline>
                        </w:drawing>
                      </w:r>
                      <w:r w:rsidRPr="001F3DE3">
                        <w:rPr>
                          <w:sz w:val="14"/>
                        </w:rPr>
                        <w:t> </w:t>
                      </w:r>
                      <w:r w:rsidRPr="001F3DE3">
                        <w:rPr>
                          <w:noProof/>
                          <w:lang w:eastAsia="fr-FR"/>
                        </w:rPr>
                        <w:drawing>
                          <wp:inline distT="0" distB="0" distL="0" distR="0" wp14:anchorId="6FCF5296" wp14:editId="7FA03DB9">
                            <wp:extent cx="74930" cy="75565"/>
                            <wp:effectExtent l="0" t="0" r="1270" b="635"/>
                            <wp:docPr id="36" name="Image 2"/>
                            <wp:cNvGraphicFramePr/>
                            <a:graphic xmlns:a="http://schemas.openxmlformats.org/drawingml/2006/main">
                              <a:graphicData uri="http://schemas.openxmlformats.org/drawingml/2006/picture">
                                <pic:pic xmlns:pic="http://schemas.openxmlformats.org/drawingml/2006/picture">
                                  <pic:nvPicPr>
                                    <pic:cNvPr id="5" name="Image 2"/>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74930" cy="7556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v:group id="Groupe 26" o:spid="_x0000_s1028" style="position:absolute;left:14919;width:717;height:11537" coordsize="1435,1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27" o:spid="_x0000_s1029" style="position:absolute;width:1430;height:1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" fillcolor="#00a490" stroked="f" strokeweight="1pt"/>
                <v:rect id="Rectangle 28" o:spid="_x0000_s1030" style="position:absolute;top:2887;width:1435;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" fillcolor="#5c88da" stroked="f" strokeweight="1pt"/>
                <v:rect id="Rectangle 33" o:spid="_x0000_s1031" style="position:absolute;top:5775;width:1435;height:5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" fillcolor="#f58022" stroked="f" strokeweight="1pt"/>
                <v:rect id="Rectangle 34" o:spid="_x0000_s1032" style="position:absolute;top:8662;width:1435;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" fillcolor="#b4bd00" stroked="f" strokeweight="1pt"/>
              </v:group>
              <w10:wrap anchorx="page" anchory="page"/>
              <w10:anchorlock/>
            </v:group>
          </w:pict>
        </mc:Fallback>
      </mc:AlternateContent>
    </w:r>
    <w:r>
      <w:rPr>
        <w:noProof/>
        <w:lang w:eastAsia="fr-FR"/>
      </w:rPr>
      <w:drawing>
        <wp:anchor distT="0" distB="0" distL="114300" distR="114300" simplePos="0" relativeHeight="251651072" behindDoc="1" locked="1" layoutInCell="1" allowOverlap="1" wp14:anchorId="60C6E863" wp14:editId="49CE1207">
          <wp:simplePos x="0" y="0"/>
          <wp:positionH relativeFrom="page">
            <wp:posOffset>716280</wp:posOffset>
          </wp:positionH>
          <wp:positionV relativeFrom="page">
            <wp:posOffset>3775710</wp:posOffset>
          </wp:positionV>
          <wp:extent cx="3059430" cy="3059430"/>
          <wp:effectExtent l="0" t="0" r="7620" b="762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0 copie.jpg"/>
                  <pic:cNvPicPr>
                    <a:picLocks noChangeAspect="1" noChangeArrowheads="1"/>
                  </pic:cNvPicPr>
                </pic:nvPicPr>
                <pic:blipFill>
                  <a:blip r:embed="rId13"/>
                  <a:stretch>
                    <a:fillRect/>
                  </a:stretch>
                </pic:blipFill>
                <pic:spPr bwMode="auto">
                  <a:xfrm>
                    <a:off x="0" y="0"/>
                    <a:ext cx="3059430" cy="3059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10910"/>
    <w:multiLevelType w:val="multilevel"/>
    <w:tmpl w:val="93B63944"/>
    <w:lvl w:ilvl="0">
      <w:start w:val="1"/>
      <w:numFmt w:val="bullet"/>
      <w:pStyle w:val="EncPuce2"/>
      <w:lvlText w:val=""/>
      <w:lvlJc w:val="left"/>
      <w:pPr>
        <w:tabs>
          <w:tab w:val="num" w:pos="369"/>
        </w:tabs>
        <w:ind w:left="369" w:hanging="193"/>
      </w:pPr>
      <w:rPr>
        <w:rFonts w:ascii="Symbol" w:hAnsi="Symbol" w:hint="default"/>
        <w:b/>
        <w:i w:val="0"/>
        <w:color w:val="D2005E" w:themeColor="accent6"/>
        <w:w w:val="110"/>
        <w:sz w:val="2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4CD4904"/>
    <w:multiLevelType w:val="hybridMultilevel"/>
    <w:tmpl w:val="B9D6CE7C"/>
    <w:lvl w:ilvl="0" w:tplc="040C0003">
      <w:start w:val="1"/>
      <w:numFmt w:val="bullet"/>
      <w:lvlText w:val="o"/>
      <w:lvlJc w:val="left"/>
      <w:pPr>
        <w:ind w:left="1287" w:hanging="360"/>
      </w:pPr>
      <w:rPr>
        <w:rFonts w:ascii="Courier New" w:hAnsi="Courier New" w:cs="Courier New"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15:restartNumberingAfterBreak="0">
    <w:nsid w:val="128D5095"/>
    <w:multiLevelType w:val="multilevel"/>
    <w:tmpl w:val="3AB49C8C"/>
    <w:lvl w:ilvl="0">
      <w:start w:val="1"/>
      <w:numFmt w:val="decimal"/>
      <w:pStyle w:val="Titre1"/>
      <w:lvlText w:val="%1"/>
      <w:lvlJc w:val="left"/>
      <w:pPr>
        <w:ind w:left="0" w:firstLine="227"/>
      </w:pPr>
      <w:rPr>
        <w:rFonts w:asciiTheme="minorHAnsi" w:hAnsiTheme="minorHAnsi" w:hint="default"/>
        <w:b/>
        <w:i w:val="0"/>
        <w:sz w:val="60"/>
      </w:rPr>
    </w:lvl>
    <w:lvl w:ilvl="1">
      <w:start w:val="1"/>
      <w:numFmt w:val="none"/>
      <w:pStyle w:val="Titre2"/>
      <w:suff w:val="nothing"/>
      <w:lvlText w:val=""/>
      <w:lvlJc w:val="left"/>
      <w:pPr>
        <w:ind w:left="0" w:firstLine="0"/>
      </w:pPr>
      <w:rPr>
        <w:rFonts w:hint="default"/>
      </w:rPr>
    </w:lvl>
    <w:lvl w:ilvl="2">
      <w:start w:val="1"/>
      <w:numFmt w:val="none"/>
      <w:pStyle w:val="Titre3"/>
      <w:suff w:val="nothing"/>
      <w:lvlText w:val=""/>
      <w:lvlJc w:val="left"/>
      <w:pPr>
        <w:ind w:left="0" w:firstLine="0"/>
      </w:pPr>
      <w:rPr>
        <w:rFonts w:hint="default"/>
      </w:rPr>
    </w:lvl>
    <w:lvl w:ilvl="3">
      <w:start w:val="1"/>
      <w:numFmt w:val="none"/>
      <w:pStyle w:val="Titre4"/>
      <w:suff w:val="nothing"/>
      <w:lvlText w:val=""/>
      <w:lvlJc w:val="left"/>
      <w:pPr>
        <w:ind w:left="0" w:firstLine="0"/>
      </w:pPr>
      <w:rPr>
        <w:rFonts w:hint="default"/>
      </w:rPr>
    </w:lvl>
    <w:lvl w:ilvl="4">
      <w:start w:val="1"/>
      <w:numFmt w:val="none"/>
      <w:pStyle w:val="Titre5"/>
      <w:suff w:val="nothing"/>
      <w:lvlText w:val=""/>
      <w:lvlJc w:val="left"/>
      <w:pPr>
        <w:ind w:left="0" w:firstLine="0"/>
      </w:pPr>
      <w:rPr>
        <w:rFonts w:hint="default"/>
      </w:rPr>
    </w:lvl>
    <w:lvl w:ilvl="5">
      <w:start w:val="1"/>
      <w:numFmt w:val="none"/>
      <w:pStyle w:val="Titre6"/>
      <w:suff w:val="nothing"/>
      <w:lvlText w:val=""/>
      <w:lvlJc w:val="left"/>
      <w:pPr>
        <w:ind w:left="0" w:firstLine="0"/>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3" w15:restartNumberingAfterBreak="0">
    <w:nsid w:val="1A351BFD"/>
    <w:multiLevelType w:val="hybridMultilevel"/>
    <w:tmpl w:val="FA8099B2"/>
    <w:lvl w:ilvl="0" w:tplc="040C0003">
      <w:start w:val="1"/>
      <w:numFmt w:val="bullet"/>
      <w:lvlText w:val="o"/>
      <w:lvlJc w:val="left"/>
      <w:pPr>
        <w:ind w:left="1130" w:hanging="360"/>
      </w:pPr>
      <w:rPr>
        <w:rFonts w:ascii="Courier New" w:hAnsi="Courier New" w:cs="Courier New" w:hint="default"/>
      </w:rPr>
    </w:lvl>
    <w:lvl w:ilvl="1" w:tplc="040C0003" w:tentative="1">
      <w:start w:val="1"/>
      <w:numFmt w:val="bullet"/>
      <w:lvlText w:val="o"/>
      <w:lvlJc w:val="left"/>
      <w:pPr>
        <w:ind w:left="1850" w:hanging="360"/>
      </w:pPr>
      <w:rPr>
        <w:rFonts w:ascii="Courier New" w:hAnsi="Courier New" w:cs="Courier New" w:hint="default"/>
      </w:rPr>
    </w:lvl>
    <w:lvl w:ilvl="2" w:tplc="040C0005" w:tentative="1">
      <w:start w:val="1"/>
      <w:numFmt w:val="bullet"/>
      <w:lvlText w:val=""/>
      <w:lvlJc w:val="left"/>
      <w:pPr>
        <w:ind w:left="2570" w:hanging="360"/>
      </w:pPr>
      <w:rPr>
        <w:rFonts w:ascii="Wingdings" w:hAnsi="Wingdings" w:hint="default"/>
      </w:rPr>
    </w:lvl>
    <w:lvl w:ilvl="3" w:tplc="040C0001" w:tentative="1">
      <w:start w:val="1"/>
      <w:numFmt w:val="bullet"/>
      <w:lvlText w:val=""/>
      <w:lvlJc w:val="left"/>
      <w:pPr>
        <w:ind w:left="3290" w:hanging="360"/>
      </w:pPr>
      <w:rPr>
        <w:rFonts w:ascii="Symbol" w:hAnsi="Symbol" w:hint="default"/>
      </w:rPr>
    </w:lvl>
    <w:lvl w:ilvl="4" w:tplc="040C0003" w:tentative="1">
      <w:start w:val="1"/>
      <w:numFmt w:val="bullet"/>
      <w:lvlText w:val="o"/>
      <w:lvlJc w:val="left"/>
      <w:pPr>
        <w:ind w:left="4010" w:hanging="360"/>
      </w:pPr>
      <w:rPr>
        <w:rFonts w:ascii="Courier New" w:hAnsi="Courier New" w:cs="Courier New" w:hint="default"/>
      </w:rPr>
    </w:lvl>
    <w:lvl w:ilvl="5" w:tplc="040C0005" w:tentative="1">
      <w:start w:val="1"/>
      <w:numFmt w:val="bullet"/>
      <w:lvlText w:val=""/>
      <w:lvlJc w:val="left"/>
      <w:pPr>
        <w:ind w:left="4730" w:hanging="360"/>
      </w:pPr>
      <w:rPr>
        <w:rFonts w:ascii="Wingdings" w:hAnsi="Wingdings" w:hint="default"/>
      </w:rPr>
    </w:lvl>
    <w:lvl w:ilvl="6" w:tplc="040C0001" w:tentative="1">
      <w:start w:val="1"/>
      <w:numFmt w:val="bullet"/>
      <w:lvlText w:val=""/>
      <w:lvlJc w:val="left"/>
      <w:pPr>
        <w:ind w:left="5450" w:hanging="360"/>
      </w:pPr>
      <w:rPr>
        <w:rFonts w:ascii="Symbol" w:hAnsi="Symbol" w:hint="default"/>
      </w:rPr>
    </w:lvl>
    <w:lvl w:ilvl="7" w:tplc="040C0003" w:tentative="1">
      <w:start w:val="1"/>
      <w:numFmt w:val="bullet"/>
      <w:lvlText w:val="o"/>
      <w:lvlJc w:val="left"/>
      <w:pPr>
        <w:ind w:left="6170" w:hanging="360"/>
      </w:pPr>
      <w:rPr>
        <w:rFonts w:ascii="Courier New" w:hAnsi="Courier New" w:cs="Courier New" w:hint="default"/>
      </w:rPr>
    </w:lvl>
    <w:lvl w:ilvl="8" w:tplc="040C0005" w:tentative="1">
      <w:start w:val="1"/>
      <w:numFmt w:val="bullet"/>
      <w:lvlText w:val=""/>
      <w:lvlJc w:val="left"/>
      <w:pPr>
        <w:ind w:left="6890" w:hanging="360"/>
      </w:pPr>
      <w:rPr>
        <w:rFonts w:ascii="Wingdings" w:hAnsi="Wingdings" w:hint="default"/>
      </w:rPr>
    </w:lvl>
  </w:abstractNum>
  <w:abstractNum w:abstractNumId="4" w15:restartNumberingAfterBreak="0">
    <w:nsid w:val="1A4457FE"/>
    <w:multiLevelType w:val="hybridMultilevel"/>
    <w:tmpl w:val="FD88EED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317139"/>
    <w:multiLevelType w:val="hybridMultilevel"/>
    <w:tmpl w:val="B6BCE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F83660"/>
    <w:multiLevelType w:val="multilevel"/>
    <w:tmpl w:val="5A6A26F2"/>
    <w:lvl w:ilvl="0">
      <w:start w:val="1"/>
      <w:numFmt w:val="bullet"/>
      <w:pStyle w:val="Findudocument"/>
      <w:suff w:val="nothing"/>
      <w:lvlText w:val="_"/>
      <w:lvlJc w:val="left"/>
      <w:pPr>
        <w:ind w:left="0" w:firstLine="0"/>
      </w:pPr>
      <w:rPr>
        <w:rFonts w:asciiTheme="minorHAnsi" w:hAnsiTheme="minorHAnsi" w:hint="default"/>
        <w:w w:val="5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C3519B4"/>
    <w:multiLevelType w:val="multilevel"/>
    <w:tmpl w:val="D4601CB4"/>
    <w:lvl w:ilvl="0">
      <w:start w:val="1"/>
      <w:numFmt w:val="none"/>
      <w:pStyle w:val="InfoUtilisateur"/>
      <w:suff w:val="nothing"/>
      <w:lvlText w:val="• INFO UTILISATEUR : "/>
      <w:lvlJc w:val="left"/>
      <w:pPr>
        <w:ind w:left="0" w:firstLine="0"/>
      </w:pPr>
      <w:rPr>
        <w:rFonts w:hint="default"/>
        <w:b/>
        <w:i/>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80C706C"/>
    <w:multiLevelType w:val="multilevel"/>
    <w:tmpl w:val="4E8CE752"/>
    <w:lvl w:ilvl="0">
      <w:start w:val="1"/>
      <w:numFmt w:val="none"/>
      <w:pStyle w:val="Infotexte"/>
      <w:suff w:val="nothing"/>
      <w:lvlText w:val=""/>
      <w:lvlJc w:val="left"/>
      <w:pPr>
        <w:ind w:left="0" w:firstLine="0"/>
      </w:pPr>
      <w:rPr>
        <w:rFonts w:hint="default"/>
        <w:color w:val="FFFFFF" w:themeColor="background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9A256CF"/>
    <w:multiLevelType w:val="hybridMultilevel"/>
    <w:tmpl w:val="0B9221F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1386AD7"/>
    <w:multiLevelType w:val="hybridMultilevel"/>
    <w:tmpl w:val="F5600F2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E5C14A8"/>
    <w:multiLevelType w:val="multilevel"/>
    <w:tmpl w:val="4AC857C6"/>
    <w:lvl w:ilvl="0">
      <w:start w:val="1"/>
      <w:numFmt w:val="bullet"/>
      <w:pStyle w:val="EncPuce1"/>
      <w:lvlText w:val=""/>
      <w:lvlJc w:val="left"/>
      <w:pPr>
        <w:tabs>
          <w:tab w:val="num" w:pos="369"/>
        </w:tabs>
        <w:ind w:left="369" w:hanging="193"/>
      </w:pPr>
      <w:rPr>
        <w:rFonts w:ascii="Symbol" w:hAnsi="Symbol" w:hint="default"/>
        <w:b/>
        <w:i w:val="0"/>
        <w:color w:val="D2005E" w:themeColor="accent6"/>
        <w:w w:val="110"/>
        <w:sz w:val="2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729A4E67"/>
    <w:multiLevelType w:val="multilevel"/>
    <w:tmpl w:val="25FCAE7A"/>
    <w:lvl w:ilvl="0">
      <w:start w:val="1"/>
      <w:numFmt w:val="bullet"/>
      <w:pStyle w:val="Listepuces"/>
      <w:lvlText w:val=""/>
      <w:lvlJc w:val="left"/>
      <w:pPr>
        <w:tabs>
          <w:tab w:val="num" w:pos="170"/>
        </w:tabs>
        <w:ind w:left="170" w:hanging="170"/>
      </w:pPr>
      <w:rPr>
        <w:rFonts w:ascii="Symbol" w:hAnsi="Symbol" w:hint="default"/>
        <w:color w:val="505050" w:themeColor="text2"/>
        <w:sz w:val="22"/>
      </w:rPr>
    </w:lvl>
    <w:lvl w:ilvl="1">
      <w:start w:val="1"/>
      <w:numFmt w:val="bullet"/>
      <w:pStyle w:val="Listepuces2"/>
      <w:lvlText w:val=""/>
      <w:lvlJc w:val="left"/>
      <w:pPr>
        <w:tabs>
          <w:tab w:val="num" w:pos="454"/>
        </w:tabs>
        <w:ind w:left="454" w:hanging="227"/>
      </w:pPr>
      <w:rPr>
        <w:rFonts w:ascii="Symbol" w:hAnsi="Symbol" w:hint="default"/>
        <w:b/>
        <w:i w:val="0"/>
        <w:color w:val="D2005E" w:themeColor="accent6"/>
        <w:position w:val="1"/>
        <w:sz w:val="23"/>
      </w:rPr>
    </w:lvl>
    <w:lvl w:ilvl="2">
      <w:start w:val="1"/>
      <w:numFmt w:val="bullet"/>
      <w:pStyle w:val="Listepuces3"/>
      <w:lvlText w:val=""/>
      <w:lvlJc w:val="left"/>
      <w:pPr>
        <w:tabs>
          <w:tab w:val="num" w:pos="539"/>
        </w:tabs>
        <w:ind w:left="539" w:hanging="114"/>
      </w:pPr>
      <w:rPr>
        <w:rFonts w:ascii="Symbol" w:hAnsi="Symbol" w:hint="default"/>
        <w:b/>
        <w:i w:val="0"/>
        <w:color w:val="69B3E7" w:themeColor="accent4"/>
        <w:position w:val="2"/>
        <w:sz w:val="16"/>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2D23DD6"/>
    <w:multiLevelType w:val="multilevel"/>
    <w:tmpl w:val="722A23AC"/>
    <w:lvl w:ilvl="0">
      <w:start w:val="1"/>
      <w:numFmt w:val="decimal"/>
      <w:pStyle w:val="Numros"/>
      <w:lvlText w:val="%1."/>
      <w:lvlJc w:val="left"/>
      <w:pPr>
        <w:tabs>
          <w:tab w:val="num" w:pos="227"/>
        </w:tabs>
        <w:ind w:left="227" w:hanging="227"/>
      </w:pPr>
      <w:rPr>
        <w:rFonts w:hint="default"/>
        <w:color w:val="5C88DA" w:themeColor="accent1"/>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num w:numId="1">
    <w:abstractNumId w:val="12"/>
  </w:num>
  <w:num w:numId="2">
    <w:abstractNumId w:val="6"/>
  </w:num>
  <w:num w:numId="3">
    <w:abstractNumId w:val="13"/>
  </w:num>
  <w:num w:numId="4">
    <w:abstractNumId w:val="8"/>
  </w:num>
  <w:num w:numId="5">
    <w:abstractNumId w:val="7"/>
  </w:num>
  <w:num w:numId="6">
    <w:abstractNumId w:val="2"/>
  </w:num>
  <w:num w:numId="7">
    <w:abstractNumId w:val="11"/>
  </w:num>
  <w:num w:numId="8">
    <w:abstractNumId w:val="7"/>
  </w:num>
  <w:num w:numId="9">
    <w:abstractNumId w:val="0"/>
  </w:num>
  <w:num w:numId="10">
    <w:abstractNumId w:val="5"/>
  </w:num>
  <w:num w:numId="11">
    <w:abstractNumId w:val="10"/>
  </w:num>
  <w:num w:numId="12">
    <w:abstractNumId w:val="3"/>
  </w:num>
  <w:num w:numId="13">
    <w:abstractNumId w:val="1"/>
  </w:num>
  <w:num w:numId="14">
    <w:abstractNumId w:val="4"/>
  </w:num>
  <w:num w:numId="15">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08"/>
  <w:hyphenationZone w:val="510"/>
  <w:doNotHyphenateCaps/>
  <w:characterSpacingControl w:val="doNotCompress"/>
  <w:hdrShapeDefaults>
    <o:shapedefaults v:ext="edit" spidmax="6145"/>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DAB"/>
    <w:rsid w:val="00003179"/>
    <w:rsid w:val="000141F2"/>
    <w:rsid w:val="00014AD7"/>
    <w:rsid w:val="00014AEA"/>
    <w:rsid w:val="00014C12"/>
    <w:rsid w:val="00014C2F"/>
    <w:rsid w:val="00016A09"/>
    <w:rsid w:val="00017284"/>
    <w:rsid w:val="00024848"/>
    <w:rsid w:val="0003437F"/>
    <w:rsid w:val="00041E58"/>
    <w:rsid w:val="000420E7"/>
    <w:rsid w:val="000435BE"/>
    <w:rsid w:val="00044991"/>
    <w:rsid w:val="00050004"/>
    <w:rsid w:val="0005064E"/>
    <w:rsid w:val="00050E03"/>
    <w:rsid w:val="00051163"/>
    <w:rsid w:val="00051DA4"/>
    <w:rsid w:val="00053060"/>
    <w:rsid w:val="00061676"/>
    <w:rsid w:val="00063493"/>
    <w:rsid w:val="0006368E"/>
    <w:rsid w:val="00063972"/>
    <w:rsid w:val="00063F30"/>
    <w:rsid w:val="000668BA"/>
    <w:rsid w:val="0007016D"/>
    <w:rsid w:val="000728B8"/>
    <w:rsid w:val="00075100"/>
    <w:rsid w:val="000812FE"/>
    <w:rsid w:val="0008230B"/>
    <w:rsid w:val="00083A29"/>
    <w:rsid w:val="00083D8F"/>
    <w:rsid w:val="00085D16"/>
    <w:rsid w:val="0008678A"/>
    <w:rsid w:val="000920C0"/>
    <w:rsid w:val="000966DF"/>
    <w:rsid w:val="000A190E"/>
    <w:rsid w:val="000A4E2B"/>
    <w:rsid w:val="000A5536"/>
    <w:rsid w:val="000A6582"/>
    <w:rsid w:val="000A6A76"/>
    <w:rsid w:val="000B3940"/>
    <w:rsid w:val="000B4DA3"/>
    <w:rsid w:val="000B54C1"/>
    <w:rsid w:val="000C2835"/>
    <w:rsid w:val="000C313A"/>
    <w:rsid w:val="000C3C11"/>
    <w:rsid w:val="000C5095"/>
    <w:rsid w:val="000C5513"/>
    <w:rsid w:val="000D6393"/>
    <w:rsid w:val="000D6C2D"/>
    <w:rsid w:val="000E0D6D"/>
    <w:rsid w:val="000E30DB"/>
    <w:rsid w:val="000E5126"/>
    <w:rsid w:val="000E6515"/>
    <w:rsid w:val="000F2D2C"/>
    <w:rsid w:val="000F3128"/>
    <w:rsid w:val="000F416E"/>
    <w:rsid w:val="00105016"/>
    <w:rsid w:val="0010731A"/>
    <w:rsid w:val="001076A8"/>
    <w:rsid w:val="00110630"/>
    <w:rsid w:val="0011373F"/>
    <w:rsid w:val="001137E8"/>
    <w:rsid w:val="001164A6"/>
    <w:rsid w:val="00116C3B"/>
    <w:rsid w:val="00121C94"/>
    <w:rsid w:val="00122FEF"/>
    <w:rsid w:val="001235FC"/>
    <w:rsid w:val="00125D37"/>
    <w:rsid w:val="00127F39"/>
    <w:rsid w:val="00130635"/>
    <w:rsid w:val="00131C82"/>
    <w:rsid w:val="00132484"/>
    <w:rsid w:val="00133184"/>
    <w:rsid w:val="0013383D"/>
    <w:rsid w:val="00143438"/>
    <w:rsid w:val="00143900"/>
    <w:rsid w:val="00145D37"/>
    <w:rsid w:val="00150233"/>
    <w:rsid w:val="00155B95"/>
    <w:rsid w:val="00156A09"/>
    <w:rsid w:val="001621B6"/>
    <w:rsid w:val="00162C28"/>
    <w:rsid w:val="00162F52"/>
    <w:rsid w:val="00163078"/>
    <w:rsid w:val="00163940"/>
    <w:rsid w:val="00164EEB"/>
    <w:rsid w:val="00167939"/>
    <w:rsid w:val="00170FD7"/>
    <w:rsid w:val="001710FC"/>
    <w:rsid w:val="00172CA9"/>
    <w:rsid w:val="00176779"/>
    <w:rsid w:val="001778D8"/>
    <w:rsid w:val="001800E6"/>
    <w:rsid w:val="00180D4B"/>
    <w:rsid w:val="00180DA3"/>
    <w:rsid w:val="00181470"/>
    <w:rsid w:val="001875AF"/>
    <w:rsid w:val="00194A8C"/>
    <w:rsid w:val="00195D96"/>
    <w:rsid w:val="00195F4C"/>
    <w:rsid w:val="0019667F"/>
    <w:rsid w:val="001A10FF"/>
    <w:rsid w:val="001A1D89"/>
    <w:rsid w:val="001A65FE"/>
    <w:rsid w:val="001B07EF"/>
    <w:rsid w:val="001B17D8"/>
    <w:rsid w:val="001B1AD5"/>
    <w:rsid w:val="001B308C"/>
    <w:rsid w:val="001B44EA"/>
    <w:rsid w:val="001B6494"/>
    <w:rsid w:val="001B7D8D"/>
    <w:rsid w:val="001C15CD"/>
    <w:rsid w:val="001C46D5"/>
    <w:rsid w:val="001C6107"/>
    <w:rsid w:val="001C6FD9"/>
    <w:rsid w:val="001D5DE5"/>
    <w:rsid w:val="001D6AE8"/>
    <w:rsid w:val="001E0991"/>
    <w:rsid w:val="001E3774"/>
    <w:rsid w:val="001E5049"/>
    <w:rsid w:val="001F0266"/>
    <w:rsid w:val="001F0F25"/>
    <w:rsid w:val="001F2008"/>
    <w:rsid w:val="001F5430"/>
    <w:rsid w:val="001F762A"/>
    <w:rsid w:val="001F7EDE"/>
    <w:rsid w:val="001F7F28"/>
    <w:rsid w:val="00202E98"/>
    <w:rsid w:val="00203A90"/>
    <w:rsid w:val="00214186"/>
    <w:rsid w:val="002176BF"/>
    <w:rsid w:val="00220C61"/>
    <w:rsid w:val="002215BF"/>
    <w:rsid w:val="00222C09"/>
    <w:rsid w:val="00223BC4"/>
    <w:rsid w:val="00227E34"/>
    <w:rsid w:val="00231A4D"/>
    <w:rsid w:val="00234167"/>
    <w:rsid w:val="002415C7"/>
    <w:rsid w:val="002422E3"/>
    <w:rsid w:val="002430B8"/>
    <w:rsid w:val="002433F1"/>
    <w:rsid w:val="00243A54"/>
    <w:rsid w:val="00246321"/>
    <w:rsid w:val="00246552"/>
    <w:rsid w:val="00246AC1"/>
    <w:rsid w:val="00253EDB"/>
    <w:rsid w:val="00255DDF"/>
    <w:rsid w:val="00257448"/>
    <w:rsid w:val="0026161A"/>
    <w:rsid w:val="002652AA"/>
    <w:rsid w:val="00265465"/>
    <w:rsid w:val="002656F4"/>
    <w:rsid w:val="00273717"/>
    <w:rsid w:val="00276FDA"/>
    <w:rsid w:val="0027768E"/>
    <w:rsid w:val="00277E79"/>
    <w:rsid w:val="00284512"/>
    <w:rsid w:val="00290AF2"/>
    <w:rsid w:val="00293927"/>
    <w:rsid w:val="00293B4E"/>
    <w:rsid w:val="0029555A"/>
    <w:rsid w:val="00295D0F"/>
    <w:rsid w:val="00296065"/>
    <w:rsid w:val="0029756B"/>
    <w:rsid w:val="00297C06"/>
    <w:rsid w:val="002A0C08"/>
    <w:rsid w:val="002A2A0B"/>
    <w:rsid w:val="002A47D0"/>
    <w:rsid w:val="002A6DA6"/>
    <w:rsid w:val="002A7FC7"/>
    <w:rsid w:val="002B0C90"/>
    <w:rsid w:val="002B39C6"/>
    <w:rsid w:val="002B7F62"/>
    <w:rsid w:val="002C0A3B"/>
    <w:rsid w:val="002C1028"/>
    <w:rsid w:val="002C4048"/>
    <w:rsid w:val="002C56FC"/>
    <w:rsid w:val="002C5BBE"/>
    <w:rsid w:val="002C63CF"/>
    <w:rsid w:val="002C6E9F"/>
    <w:rsid w:val="002C71B3"/>
    <w:rsid w:val="002D0A28"/>
    <w:rsid w:val="002D4B86"/>
    <w:rsid w:val="002D4C26"/>
    <w:rsid w:val="002E34A6"/>
    <w:rsid w:val="002E3F3F"/>
    <w:rsid w:val="002E71D6"/>
    <w:rsid w:val="002F7B99"/>
    <w:rsid w:val="0030003C"/>
    <w:rsid w:val="00301BAA"/>
    <w:rsid w:val="00302868"/>
    <w:rsid w:val="00303AC0"/>
    <w:rsid w:val="00305F03"/>
    <w:rsid w:val="00306EFF"/>
    <w:rsid w:val="003122C1"/>
    <w:rsid w:val="00312D63"/>
    <w:rsid w:val="003148AF"/>
    <w:rsid w:val="00317857"/>
    <w:rsid w:val="003201C8"/>
    <w:rsid w:val="003206CC"/>
    <w:rsid w:val="00321ED5"/>
    <w:rsid w:val="00325330"/>
    <w:rsid w:val="00326B3F"/>
    <w:rsid w:val="0032730B"/>
    <w:rsid w:val="00345EE3"/>
    <w:rsid w:val="0035109F"/>
    <w:rsid w:val="00351470"/>
    <w:rsid w:val="00352D6F"/>
    <w:rsid w:val="00352FBE"/>
    <w:rsid w:val="00353409"/>
    <w:rsid w:val="00353D3B"/>
    <w:rsid w:val="0035527D"/>
    <w:rsid w:val="003617E7"/>
    <w:rsid w:val="00364D5C"/>
    <w:rsid w:val="00364E27"/>
    <w:rsid w:val="00370EBC"/>
    <w:rsid w:val="003742FE"/>
    <w:rsid w:val="00384867"/>
    <w:rsid w:val="003848C9"/>
    <w:rsid w:val="00384AFF"/>
    <w:rsid w:val="003855A7"/>
    <w:rsid w:val="0039085E"/>
    <w:rsid w:val="00395938"/>
    <w:rsid w:val="003A09CF"/>
    <w:rsid w:val="003A1DE1"/>
    <w:rsid w:val="003A58D0"/>
    <w:rsid w:val="003A6AD2"/>
    <w:rsid w:val="003A6DA6"/>
    <w:rsid w:val="003A77B4"/>
    <w:rsid w:val="003B59A9"/>
    <w:rsid w:val="003B5AFC"/>
    <w:rsid w:val="003B74C7"/>
    <w:rsid w:val="003C1194"/>
    <w:rsid w:val="003C12B5"/>
    <w:rsid w:val="003C13FD"/>
    <w:rsid w:val="003C150A"/>
    <w:rsid w:val="003C2114"/>
    <w:rsid w:val="003C24E9"/>
    <w:rsid w:val="003C30E5"/>
    <w:rsid w:val="003C3EDD"/>
    <w:rsid w:val="003C45C5"/>
    <w:rsid w:val="003C4735"/>
    <w:rsid w:val="003C616E"/>
    <w:rsid w:val="003C6928"/>
    <w:rsid w:val="003C718E"/>
    <w:rsid w:val="003D5802"/>
    <w:rsid w:val="003D6062"/>
    <w:rsid w:val="003E19FA"/>
    <w:rsid w:val="003E266B"/>
    <w:rsid w:val="003E29E8"/>
    <w:rsid w:val="003E3BAD"/>
    <w:rsid w:val="003E4011"/>
    <w:rsid w:val="003E4F4C"/>
    <w:rsid w:val="003E5B3E"/>
    <w:rsid w:val="003E6626"/>
    <w:rsid w:val="003E7557"/>
    <w:rsid w:val="003F78D8"/>
    <w:rsid w:val="004015E9"/>
    <w:rsid w:val="00401E2B"/>
    <w:rsid w:val="004029C8"/>
    <w:rsid w:val="00403659"/>
    <w:rsid w:val="00410AB1"/>
    <w:rsid w:val="00412AC1"/>
    <w:rsid w:val="00417AA7"/>
    <w:rsid w:val="00421AC0"/>
    <w:rsid w:val="0042324D"/>
    <w:rsid w:val="00423992"/>
    <w:rsid w:val="004250B8"/>
    <w:rsid w:val="00431098"/>
    <w:rsid w:val="004317AE"/>
    <w:rsid w:val="00434052"/>
    <w:rsid w:val="00436BDD"/>
    <w:rsid w:val="00437E90"/>
    <w:rsid w:val="004421A9"/>
    <w:rsid w:val="004511E1"/>
    <w:rsid w:val="0045301D"/>
    <w:rsid w:val="00454371"/>
    <w:rsid w:val="00455C3E"/>
    <w:rsid w:val="00461F04"/>
    <w:rsid w:val="0046226D"/>
    <w:rsid w:val="00465DA4"/>
    <w:rsid w:val="00472E78"/>
    <w:rsid w:val="00474AB7"/>
    <w:rsid w:val="004778EC"/>
    <w:rsid w:val="0048064E"/>
    <w:rsid w:val="004835AA"/>
    <w:rsid w:val="004840C3"/>
    <w:rsid w:val="00486931"/>
    <w:rsid w:val="00486C71"/>
    <w:rsid w:val="00487A6F"/>
    <w:rsid w:val="00492F46"/>
    <w:rsid w:val="004935ED"/>
    <w:rsid w:val="00493FAF"/>
    <w:rsid w:val="00494D6D"/>
    <w:rsid w:val="00495657"/>
    <w:rsid w:val="0049569A"/>
    <w:rsid w:val="004A007F"/>
    <w:rsid w:val="004A3738"/>
    <w:rsid w:val="004A65BC"/>
    <w:rsid w:val="004B18A2"/>
    <w:rsid w:val="004B28DA"/>
    <w:rsid w:val="004B5A4B"/>
    <w:rsid w:val="004B6D3F"/>
    <w:rsid w:val="004B6D4F"/>
    <w:rsid w:val="004B7B7F"/>
    <w:rsid w:val="004C0E7C"/>
    <w:rsid w:val="004C0FC9"/>
    <w:rsid w:val="004C4B8B"/>
    <w:rsid w:val="004C56DF"/>
    <w:rsid w:val="004D19DE"/>
    <w:rsid w:val="004D317B"/>
    <w:rsid w:val="004D3AD2"/>
    <w:rsid w:val="004D551C"/>
    <w:rsid w:val="004E1236"/>
    <w:rsid w:val="004E3872"/>
    <w:rsid w:val="004E3E6F"/>
    <w:rsid w:val="004E4ABE"/>
    <w:rsid w:val="004E574A"/>
    <w:rsid w:val="004E634F"/>
    <w:rsid w:val="004E646F"/>
    <w:rsid w:val="004E77AE"/>
    <w:rsid w:val="004F23A2"/>
    <w:rsid w:val="004F33B9"/>
    <w:rsid w:val="00502622"/>
    <w:rsid w:val="005032FD"/>
    <w:rsid w:val="005033A2"/>
    <w:rsid w:val="00503F52"/>
    <w:rsid w:val="00507932"/>
    <w:rsid w:val="00507B49"/>
    <w:rsid w:val="00507B9B"/>
    <w:rsid w:val="00511BE8"/>
    <w:rsid w:val="00511D39"/>
    <w:rsid w:val="00517942"/>
    <w:rsid w:val="0052478B"/>
    <w:rsid w:val="00525EE5"/>
    <w:rsid w:val="00526CCC"/>
    <w:rsid w:val="005307D3"/>
    <w:rsid w:val="00552842"/>
    <w:rsid w:val="0056050A"/>
    <w:rsid w:val="00560F66"/>
    <w:rsid w:val="00561889"/>
    <w:rsid w:val="00563276"/>
    <w:rsid w:val="005664F8"/>
    <w:rsid w:val="0056759F"/>
    <w:rsid w:val="00572D91"/>
    <w:rsid w:val="0057395A"/>
    <w:rsid w:val="0057396C"/>
    <w:rsid w:val="00574656"/>
    <w:rsid w:val="00575CC9"/>
    <w:rsid w:val="005765FF"/>
    <w:rsid w:val="00576777"/>
    <w:rsid w:val="0058443D"/>
    <w:rsid w:val="005853A8"/>
    <w:rsid w:val="00586C8F"/>
    <w:rsid w:val="0059076B"/>
    <w:rsid w:val="0059326B"/>
    <w:rsid w:val="00594E4F"/>
    <w:rsid w:val="005953FD"/>
    <w:rsid w:val="005961D1"/>
    <w:rsid w:val="00597661"/>
    <w:rsid w:val="00597761"/>
    <w:rsid w:val="005A082C"/>
    <w:rsid w:val="005A0A8A"/>
    <w:rsid w:val="005A0C9E"/>
    <w:rsid w:val="005A3DE9"/>
    <w:rsid w:val="005A758C"/>
    <w:rsid w:val="005B05AE"/>
    <w:rsid w:val="005B6032"/>
    <w:rsid w:val="005B6E6F"/>
    <w:rsid w:val="005B71C0"/>
    <w:rsid w:val="005C33B9"/>
    <w:rsid w:val="005C6CD3"/>
    <w:rsid w:val="005C7942"/>
    <w:rsid w:val="005D06DC"/>
    <w:rsid w:val="005D1108"/>
    <w:rsid w:val="005D40DD"/>
    <w:rsid w:val="005D53F4"/>
    <w:rsid w:val="005D54C3"/>
    <w:rsid w:val="005D7B11"/>
    <w:rsid w:val="005E0E5B"/>
    <w:rsid w:val="005E4DB4"/>
    <w:rsid w:val="005F0FCF"/>
    <w:rsid w:val="005F2677"/>
    <w:rsid w:val="005F2F14"/>
    <w:rsid w:val="005F3DE8"/>
    <w:rsid w:val="005F4229"/>
    <w:rsid w:val="005F436C"/>
    <w:rsid w:val="005F43B2"/>
    <w:rsid w:val="005F473D"/>
    <w:rsid w:val="005F4AEE"/>
    <w:rsid w:val="005F4FFE"/>
    <w:rsid w:val="005F7B09"/>
    <w:rsid w:val="00607358"/>
    <w:rsid w:val="0061042D"/>
    <w:rsid w:val="00610BCC"/>
    <w:rsid w:val="006110C7"/>
    <w:rsid w:val="00614389"/>
    <w:rsid w:val="0061439C"/>
    <w:rsid w:val="0061538F"/>
    <w:rsid w:val="00616E48"/>
    <w:rsid w:val="006211D2"/>
    <w:rsid w:val="00623FCB"/>
    <w:rsid w:val="0062713E"/>
    <w:rsid w:val="00633D8C"/>
    <w:rsid w:val="006349E2"/>
    <w:rsid w:val="00634FFE"/>
    <w:rsid w:val="00636E87"/>
    <w:rsid w:val="00642723"/>
    <w:rsid w:val="00653B27"/>
    <w:rsid w:val="00661F34"/>
    <w:rsid w:val="00662404"/>
    <w:rsid w:val="00662AB4"/>
    <w:rsid w:val="00664180"/>
    <w:rsid w:val="00664E92"/>
    <w:rsid w:val="00666CEC"/>
    <w:rsid w:val="006674C2"/>
    <w:rsid w:val="00667928"/>
    <w:rsid w:val="00667DAB"/>
    <w:rsid w:val="00667E47"/>
    <w:rsid w:val="0067059A"/>
    <w:rsid w:val="006724DC"/>
    <w:rsid w:val="00672D45"/>
    <w:rsid w:val="00672F68"/>
    <w:rsid w:val="00674516"/>
    <w:rsid w:val="00680C7B"/>
    <w:rsid w:val="006860D8"/>
    <w:rsid w:val="0069405A"/>
    <w:rsid w:val="006955F7"/>
    <w:rsid w:val="006A2A2D"/>
    <w:rsid w:val="006A3315"/>
    <w:rsid w:val="006A672B"/>
    <w:rsid w:val="006A7112"/>
    <w:rsid w:val="006B04CC"/>
    <w:rsid w:val="006B0C4B"/>
    <w:rsid w:val="006B2B0D"/>
    <w:rsid w:val="006B4A02"/>
    <w:rsid w:val="006B723D"/>
    <w:rsid w:val="006C1649"/>
    <w:rsid w:val="006C18F6"/>
    <w:rsid w:val="006C2991"/>
    <w:rsid w:val="006C3D73"/>
    <w:rsid w:val="006C52AF"/>
    <w:rsid w:val="006C532B"/>
    <w:rsid w:val="006C6F39"/>
    <w:rsid w:val="006D04C4"/>
    <w:rsid w:val="006D3765"/>
    <w:rsid w:val="006D495A"/>
    <w:rsid w:val="006E24C8"/>
    <w:rsid w:val="006E2786"/>
    <w:rsid w:val="006E402C"/>
    <w:rsid w:val="006E4098"/>
    <w:rsid w:val="006F29B5"/>
    <w:rsid w:val="006F49BC"/>
    <w:rsid w:val="006F6C14"/>
    <w:rsid w:val="006F76EE"/>
    <w:rsid w:val="00701260"/>
    <w:rsid w:val="00702156"/>
    <w:rsid w:val="00703FBA"/>
    <w:rsid w:val="00704482"/>
    <w:rsid w:val="007049B3"/>
    <w:rsid w:val="00710298"/>
    <w:rsid w:val="00712B66"/>
    <w:rsid w:val="00715178"/>
    <w:rsid w:val="007156AE"/>
    <w:rsid w:val="00717464"/>
    <w:rsid w:val="007207E7"/>
    <w:rsid w:val="00726F6E"/>
    <w:rsid w:val="00727A05"/>
    <w:rsid w:val="0073426F"/>
    <w:rsid w:val="00734B93"/>
    <w:rsid w:val="00736D0F"/>
    <w:rsid w:val="00737ACD"/>
    <w:rsid w:val="00741A60"/>
    <w:rsid w:val="00743255"/>
    <w:rsid w:val="00750022"/>
    <w:rsid w:val="007507FA"/>
    <w:rsid w:val="00754BF7"/>
    <w:rsid w:val="00755B41"/>
    <w:rsid w:val="00756F35"/>
    <w:rsid w:val="00757855"/>
    <w:rsid w:val="00760497"/>
    <w:rsid w:val="007630E4"/>
    <w:rsid w:val="00763776"/>
    <w:rsid w:val="00764A7C"/>
    <w:rsid w:val="00767DFB"/>
    <w:rsid w:val="007714C6"/>
    <w:rsid w:val="00772535"/>
    <w:rsid w:val="0077283A"/>
    <w:rsid w:val="00773061"/>
    <w:rsid w:val="00773BAA"/>
    <w:rsid w:val="00774260"/>
    <w:rsid w:val="00780202"/>
    <w:rsid w:val="00780423"/>
    <w:rsid w:val="00785062"/>
    <w:rsid w:val="00787430"/>
    <w:rsid w:val="00791705"/>
    <w:rsid w:val="00793AE4"/>
    <w:rsid w:val="00793CC5"/>
    <w:rsid w:val="007940E5"/>
    <w:rsid w:val="00794B68"/>
    <w:rsid w:val="00797C31"/>
    <w:rsid w:val="007A3B61"/>
    <w:rsid w:val="007A4818"/>
    <w:rsid w:val="007A652A"/>
    <w:rsid w:val="007A6878"/>
    <w:rsid w:val="007B210A"/>
    <w:rsid w:val="007B5553"/>
    <w:rsid w:val="007B5A05"/>
    <w:rsid w:val="007C432A"/>
    <w:rsid w:val="007C44AF"/>
    <w:rsid w:val="007C45B2"/>
    <w:rsid w:val="007C6141"/>
    <w:rsid w:val="007D0E89"/>
    <w:rsid w:val="007D1AE4"/>
    <w:rsid w:val="007D3B17"/>
    <w:rsid w:val="007D524D"/>
    <w:rsid w:val="007E0877"/>
    <w:rsid w:val="007E1D9B"/>
    <w:rsid w:val="007E6B58"/>
    <w:rsid w:val="007F1D6B"/>
    <w:rsid w:val="007F2C8C"/>
    <w:rsid w:val="007F3902"/>
    <w:rsid w:val="007F512D"/>
    <w:rsid w:val="007F5487"/>
    <w:rsid w:val="007F7196"/>
    <w:rsid w:val="00801489"/>
    <w:rsid w:val="00802200"/>
    <w:rsid w:val="008034BE"/>
    <w:rsid w:val="008062E3"/>
    <w:rsid w:val="00807B46"/>
    <w:rsid w:val="0081097B"/>
    <w:rsid w:val="008110CB"/>
    <w:rsid w:val="0081268A"/>
    <w:rsid w:val="00812BC7"/>
    <w:rsid w:val="00814C50"/>
    <w:rsid w:val="008152B7"/>
    <w:rsid w:val="0081757D"/>
    <w:rsid w:val="00817F99"/>
    <w:rsid w:val="0082433D"/>
    <w:rsid w:val="00832853"/>
    <w:rsid w:val="00832E6D"/>
    <w:rsid w:val="00835AE7"/>
    <w:rsid w:val="0083688D"/>
    <w:rsid w:val="00836C22"/>
    <w:rsid w:val="0084055C"/>
    <w:rsid w:val="008424C0"/>
    <w:rsid w:val="008439D5"/>
    <w:rsid w:val="00845948"/>
    <w:rsid w:val="00846B3D"/>
    <w:rsid w:val="00852147"/>
    <w:rsid w:val="00853FDC"/>
    <w:rsid w:val="00864973"/>
    <w:rsid w:val="008650A9"/>
    <w:rsid w:val="00865D95"/>
    <w:rsid w:val="00866FE7"/>
    <w:rsid w:val="0086715C"/>
    <w:rsid w:val="0086740C"/>
    <w:rsid w:val="00870D6D"/>
    <w:rsid w:val="00871A7D"/>
    <w:rsid w:val="00871C7C"/>
    <w:rsid w:val="00875C1A"/>
    <w:rsid w:val="0088207E"/>
    <w:rsid w:val="00885AD8"/>
    <w:rsid w:val="00885F27"/>
    <w:rsid w:val="00892382"/>
    <w:rsid w:val="00894685"/>
    <w:rsid w:val="008A0457"/>
    <w:rsid w:val="008A14C6"/>
    <w:rsid w:val="008A254F"/>
    <w:rsid w:val="008A3369"/>
    <w:rsid w:val="008A79C0"/>
    <w:rsid w:val="008B045E"/>
    <w:rsid w:val="008B0745"/>
    <w:rsid w:val="008B0929"/>
    <w:rsid w:val="008B28BE"/>
    <w:rsid w:val="008B41C6"/>
    <w:rsid w:val="008B6259"/>
    <w:rsid w:val="008B66BA"/>
    <w:rsid w:val="008C3AD4"/>
    <w:rsid w:val="008C4871"/>
    <w:rsid w:val="008C59CE"/>
    <w:rsid w:val="008C5E50"/>
    <w:rsid w:val="008C6278"/>
    <w:rsid w:val="008D2047"/>
    <w:rsid w:val="008D4140"/>
    <w:rsid w:val="008D5286"/>
    <w:rsid w:val="008D5BC0"/>
    <w:rsid w:val="008D7F79"/>
    <w:rsid w:val="008E243E"/>
    <w:rsid w:val="008E27ED"/>
    <w:rsid w:val="008E341E"/>
    <w:rsid w:val="008E4E20"/>
    <w:rsid w:val="008F0300"/>
    <w:rsid w:val="008F46EC"/>
    <w:rsid w:val="008F6FCB"/>
    <w:rsid w:val="008F7C24"/>
    <w:rsid w:val="0090168B"/>
    <w:rsid w:val="009017D0"/>
    <w:rsid w:val="00902A68"/>
    <w:rsid w:val="00905F13"/>
    <w:rsid w:val="00906724"/>
    <w:rsid w:val="0090743F"/>
    <w:rsid w:val="00907B44"/>
    <w:rsid w:val="009102FF"/>
    <w:rsid w:val="00911B06"/>
    <w:rsid w:val="009135B2"/>
    <w:rsid w:val="0091449C"/>
    <w:rsid w:val="009144A0"/>
    <w:rsid w:val="0091488B"/>
    <w:rsid w:val="009179AD"/>
    <w:rsid w:val="00920AAF"/>
    <w:rsid w:val="00921183"/>
    <w:rsid w:val="00921F60"/>
    <w:rsid w:val="00926B99"/>
    <w:rsid w:val="00930A05"/>
    <w:rsid w:val="009315B6"/>
    <w:rsid w:val="009316BD"/>
    <w:rsid w:val="009328C4"/>
    <w:rsid w:val="009332F9"/>
    <w:rsid w:val="009367C2"/>
    <w:rsid w:val="0093744C"/>
    <w:rsid w:val="0094092D"/>
    <w:rsid w:val="00941BBE"/>
    <w:rsid w:val="00941CA0"/>
    <w:rsid w:val="00943AB6"/>
    <w:rsid w:val="009448BC"/>
    <w:rsid w:val="00947D9C"/>
    <w:rsid w:val="009509D5"/>
    <w:rsid w:val="00952013"/>
    <w:rsid w:val="00955398"/>
    <w:rsid w:val="00956184"/>
    <w:rsid w:val="009564CF"/>
    <w:rsid w:val="00961BB3"/>
    <w:rsid w:val="00965870"/>
    <w:rsid w:val="009701EA"/>
    <w:rsid w:val="00970A45"/>
    <w:rsid w:val="00970F8F"/>
    <w:rsid w:val="009721CF"/>
    <w:rsid w:val="0097228F"/>
    <w:rsid w:val="00975382"/>
    <w:rsid w:val="00975EDF"/>
    <w:rsid w:val="00976063"/>
    <w:rsid w:val="00982A44"/>
    <w:rsid w:val="00983158"/>
    <w:rsid w:val="00983533"/>
    <w:rsid w:val="00985E3E"/>
    <w:rsid w:val="00991F31"/>
    <w:rsid w:val="00994E3E"/>
    <w:rsid w:val="0099504D"/>
    <w:rsid w:val="00996AFD"/>
    <w:rsid w:val="00997B7F"/>
    <w:rsid w:val="009A1921"/>
    <w:rsid w:val="009A5B4C"/>
    <w:rsid w:val="009A64B5"/>
    <w:rsid w:val="009A7D36"/>
    <w:rsid w:val="009B0BD6"/>
    <w:rsid w:val="009B0DEB"/>
    <w:rsid w:val="009B1F39"/>
    <w:rsid w:val="009B2B33"/>
    <w:rsid w:val="009B50DD"/>
    <w:rsid w:val="009B6F6D"/>
    <w:rsid w:val="009C0B71"/>
    <w:rsid w:val="009C0EF5"/>
    <w:rsid w:val="009C2BB2"/>
    <w:rsid w:val="009C56DF"/>
    <w:rsid w:val="009C5BA7"/>
    <w:rsid w:val="009D128B"/>
    <w:rsid w:val="009D246D"/>
    <w:rsid w:val="009D5200"/>
    <w:rsid w:val="009D69A0"/>
    <w:rsid w:val="009E0B2E"/>
    <w:rsid w:val="009E23D8"/>
    <w:rsid w:val="009E37FD"/>
    <w:rsid w:val="009E4016"/>
    <w:rsid w:val="009E5D16"/>
    <w:rsid w:val="009E7C32"/>
    <w:rsid w:val="009F18D3"/>
    <w:rsid w:val="009F2567"/>
    <w:rsid w:val="009F5018"/>
    <w:rsid w:val="009F54E6"/>
    <w:rsid w:val="009F67AD"/>
    <w:rsid w:val="009F6EA3"/>
    <w:rsid w:val="009F708D"/>
    <w:rsid w:val="00A019A6"/>
    <w:rsid w:val="00A01A4D"/>
    <w:rsid w:val="00A02078"/>
    <w:rsid w:val="00A02905"/>
    <w:rsid w:val="00A05E98"/>
    <w:rsid w:val="00A1006E"/>
    <w:rsid w:val="00A12E91"/>
    <w:rsid w:val="00A14682"/>
    <w:rsid w:val="00A14E9E"/>
    <w:rsid w:val="00A16034"/>
    <w:rsid w:val="00A16334"/>
    <w:rsid w:val="00A17504"/>
    <w:rsid w:val="00A17E4E"/>
    <w:rsid w:val="00A23C93"/>
    <w:rsid w:val="00A24402"/>
    <w:rsid w:val="00A253AF"/>
    <w:rsid w:val="00A26AD7"/>
    <w:rsid w:val="00A27427"/>
    <w:rsid w:val="00A316A0"/>
    <w:rsid w:val="00A36874"/>
    <w:rsid w:val="00A36E80"/>
    <w:rsid w:val="00A36EBC"/>
    <w:rsid w:val="00A40A0E"/>
    <w:rsid w:val="00A47C71"/>
    <w:rsid w:val="00A57896"/>
    <w:rsid w:val="00A61B7C"/>
    <w:rsid w:val="00A64D9B"/>
    <w:rsid w:val="00A66ABE"/>
    <w:rsid w:val="00A74A66"/>
    <w:rsid w:val="00A74E08"/>
    <w:rsid w:val="00A8042D"/>
    <w:rsid w:val="00A806A4"/>
    <w:rsid w:val="00A81E11"/>
    <w:rsid w:val="00A90A88"/>
    <w:rsid w:val="00A90C03"/>
    <w:rsid w:val="00A913BF"/>
    <w:rsid w:val="00A92DD4"/>
    <w:rsid w:val="00A935AC"/>
    <w:rsid w:val="00A93F18"/>
    <w:rsid w:val="00A94AD0"/>
    <w:rsid w:val="00AA0815"/>
    <w:rsid w:val="00AA16AE"/>
    <w:rsid w:val="00AA68C5"/>
    <w:rsid w:val="00AA7828"/>
    <w:rsid w:val="00AB2C95"/>
    <w:rsid w:val="00AB39FF"/>
    <w:rsid w:val="00AB3A8E"/>
    <w:rsid w:val="00AB555D"/>
    <w:rsid w:val="00AB64A8"/>
    <w:rsid w:val="00AC098E"/>
    <w:rsid w:val="00AC2A95"/>
    <w:rsid w:val="00AC2EA3"/>
    <w:rsid w:val="00AC352E"/>
    <w:rsid w:val="00AC41BB"/>
    <w:rsid w:val="00AC4D9C"/>
    <w:rsid w:val="00AD1EA8"/>
    <w:rsid w:val="00AD2054"/>
    <w:rsid w:val="00AD4278"/>
    <w:rsid w:val="00AE041C"/>
    <w:rsid w:val="00AE3270"/>
    <w:rsid w:val="00AE3835"/>
    <w:rsid w:val="00AE4A19"/>
    <w:rsid w:val="00AE5989"/>
    <w:rsid w:val="00AE5FB5"/>
    <w:rsid w:val="00AF47F1"/>
    <w:rsid w:val="00AF5B76"/>
    <w:rsid w:val="00AF64E1"/>
    <w:rsid w:val="00B03A56"/>
    <w:rsid w:val="00B078E3"/>
    <w:rsid w:val="00B10171"/>
    <w:rsid w:val="00B15988"/>
    <w:rsid w:val="00B23F05"/>
    <w:rsid w:val="00B2633B"/>
    <w:rsid w:val="00B27239"/>
    <w:rsid w:val="00B27413"/>
    <w:rsid w:val="00B27A73"/>
    <w:rsid w:val="00B311B3"/>
    <w:rsid w:val="00B335AD"/>
    <w:rsid w:val="00B33EED"/>
    <w:rsid w:val="00B37023"/>
    <w:rsid w:val="00B42C2A"/>
    <w:rsid w:val="00B460D9"/>
    <w:rsid w:val="00B4649D"/>
    <w:rsid w:val="00B469E2"/>
    <w:rsid w:val="00B515A9"/>
    <w:rsid w:val="00B51821"/>
    <w:rsid w:val="00B52FF0"/>
    <w:rsid w:val="00B5539E"/>
    <w:rsid w:val="00B55A17"/>
    <w:rsid w:val="00B57F91"/>
    <w:rsid w:val="00B608A2"/>
    <w:rsid w:val="00B621DA"/>
    <w:rsid w:val="00B70F7C"/>
    <w:rsid w:val="00B7297A"/>
    <w:rsid w:val="00B76E84"/>
    <w:rsid w:val="00B779E5"/>
    <w:rsid w:val="00B77D61"/>
    <w:rsid w:val="00B860DC"/>
    <w:rsid w:val="00B86CCC"/>
    <w:rsid w:val="00B92415"/>
    <w:rsid w:val="00B932AC"/>
    <w:rsid w:val="00B939AC"/>
    <w:rsid w:val="00B93D57"/>
    <w:rsid w:val="00B97B2D"/>
    <w:rsid w:val="00BA39CF"/>
    <w:rsid w:val="00BB1273"/>
    <w:rsid w:val="00BB2809"/>
    <w:rsid w:val="00BB4474"/>
    <w:rsid w:val="00BC0B14"/>
    <w:rsid w:val="00BC2C46"/>
    <w:rsid w:val="00BC6DF2"/>
    <w:rsid w:val="00BC75E8"/>
    <w:rsid w:val="00BD1168"/>
    <w:rsid w:val="00BD4665"/>
    <w:rsid w:val="00BD6B65"/>
    <w:rsid w:val="00BD799F"/>
    <w:rsid w:val="00BE2F3C"/>
    <w:rsid w:val="00BE3617"/>
    <w:rsid w:val="00BE5EA1"/>
    <w:rsid w:val="00BF2FFD"/>
    <w:rsid w:val="00BF6E46"/>
    <w:rsid w:val="00C00D40"/>
    <w:rsid w:val="00C02048"/>
    <w:rsid w:val="00C03119"/>
    <w:rsid w:val="00C057E5"/>
    <w:rsid w:val="00C077B8"/>
    <w:rsid w:val="00C1058F"/>
    <w:rsid w:val="00C11909"/>
    <w:rsid w:val="00C11971"/>
    <w:rsid w:val="00C144B4"/>
    <w:rsid w:val="00C1601A"/>
    <w:rsid w:val="00C17A61"/>
    <w:rsid w:val="00C23DB1"/>
    <w:rsid w:val="00C25597"/>
    <w:rsid w:val="00C255B7"/>
    <w:rsid w:val="00C33E83"/>
    <w:rsid w:val="00C34803"/>
    <w:rsid w:val="00C368E4"/>
    <w:rsid w:val="00C40386"/>
    <w:rsid w:val="00C412C2"/>
    <w:rsid w:val="00C447EB"/>
    <w:rsid w:val="00C44966"/>
    <w:rsid w:val="00C44ED9"/>
    <w:rsid w:val="00C456D0"/>
    <w:rsid w:val="00C5354B"/>
    <w:rsid w:val="00C536D4"/>
    <w:rsid w:val="00C538D4"/>
    <w:rsid w:val="00C54FE5"/>
    <w:rsid w:val="00C6093F"/>
    <w:rsid w:val="00C6194A"/>
    <w:rsid w:val="00C62E0C"/>
    <w:rsid w:val="00C64582"/>
    <w:rsid w:val="00C65F43"/>
    <w:rsid w:val="00C667B0"/>
    <w:rsid w:val="00C67157"/>
    <w:rsid w:val="00C717ED"/>
    <w:rsid w:val="00C73654"/>
    <w:rsid w:val="00C73931"/>
    <w:rsid w:val="00C73949"/>
    <w:rsid w:val="00C75288"/>
    <w:rsid w:val="00C76223"/>
    <w:rsid w:val="00C773A9"/>
    <w:rsid w:val="00C8296C"/>
    <w:rsid w:val="00C83622"/>
    <w:rsid w:val="00C83A44"/>
    <w:rsid w:val="00C84AE8"/>
    <w:rsid w:val="00C84CF9"/>
    <w:rsid w:val="00C862CE"/>
    <w:rsid w:val="00C91CB3"/>
    <w:rsid w:val="00C92530"/>
    <w:rsid w:val="00C9270B"/>
    <w:rsid w:val="00C933BF"/>
    <w:rsid w:val="00C93E82"/>
    <w:rsid w:val="00C977D9"/>
    <w:rsid w:val="00CA0937"/>
    <w:rsid w:val="00CA1509"/>
    <w:rsid w:val="00CA1C08"/>
    <w:rsid w:val="00CA39BD"/>
    <w:rsid w:val="00CA4E99"/>
    <w:rsid w:val="00CA4FAE"/>
    <w:rsid w:val="00CA605D"/>
    <w:rsid w:val="00CA6457"/>
    <w:rsid w:val="00CA7B55"/>
    <w:rsid w:val="00CA7B90"/>
    <w:rsid w:val="00CB3FAD"/>
    <w:rsid w:val="00CB4638"/>
    <w:rsid w:val="00CB64D0"/>
    <w:rsid w:val="00CB7541"/>
    <w:rsid w:val="00CB76D9"/>
    <w:rsid w:val="00CB7BC9"/>
    <w:rsid w:val="00CC0EE2"/>
    <w:rsid w:val="00CC2DB1"/>
    <w:rsid w:val="00CC4E91"/>
    <w:rsid w:val="00CC508C"/>
    <w:rsid w:val="00CC5324"/>
    <w:rsid w:val="00CC5B6E"/>
    <w:rsid w:val="00CD0504"/>
    <w:rsid w:val="00CD31CD"/>
    <w:rsid w:val="00CD5C5D"/>
    <w:rsid w:val="00CD7B44"/>
    <w:rsid w:val="00CE291A"/>
    <w:rsid w:val="00CE3CCA"/>
    <w:rsid w:val="00CE4B66"/>
    <w:rsid w:val="00CE554F"/>
    <w:rsid w:val="00CE5697"/>
    <w:rsid w:val="00CF0767"/>
    <w:rsid w:val="00CF157E"/>
    <w:rsid w:val="00CF224C"/>
    <w:rsid w:val="00CF2FD0"/>
    <w:rsid w:val="00CF674E"/>
    <w:rsid w:val="00D023AD"/>
    <w:rsid w:val="00D062EB"/>
    <w:rsid w:val="00D0671C"/>
    <w:rsid w:val="00D151B0"/>
    <w:rsid w:val="00D1780C"/>
    <w:rsid w:val="00D17A37"/>
    <w:rsid w:val="00D17EFE"/>
    <w:rsid w:val="00D20CF4"/>
    <w:rsid w:val="00D270E6"/>
    <w:rsid w:val="00D3030A"/>
    <w:rsid w:val="00D33B23"/>
    <w:rsid w:val="00D33E12"/>
    <w:rsid w:val="00D3557F"/>
    <w:rsid w:val="00D37FEB"/>
    <w:rsid w:val="00D402F6"/>
    <w:rsid w:val="00D41017"/>
    <w:rsid w:val="00D435B4"/>
    <w:rsid w:val="00D438CE"/>
    <w:rsid w:val="00D43E2C"/>
    <w:rsid w:val="00D44BFD"/>
    <w:rsid w:val="00D451A3"/>
    <w:rsid w:val="00D45518"/>
    <w:rsid w:val="00D45783"/>
    <w:rsid w:val="00D458A1"/>
    <w:rsid w:val="00D51471"/>
    <w:rsid w:val="00D516A1"/>
    <w:rsid w:val="00D54B28"/>
    <w:rsid w:val="00D5558C"/>
    <w:rsid w:val="00D5576E"/>
    <w:rsid w:val="00D70C82"/>
    <w:rsid w:val="00D73874"/>
    <w:rsid w:val="00D740F4"/>
    <w:rsid w:val="00D75C02"/>
    <w:rsid w:val="00D75F33"/>
    <w:rsid w:val="00D7608F"/>
    <w:rsid w:val="00D76C7B"/>
    <w:rsid w:val="00D77375"/>
    <w:rsid w:val="00D812D0"/>
    <w:rsid w:val="00D840F5"/>
    <w:rsid w:val="00D84B3E"/>
    <w:rsid w:val="00D84D8C"/>
    <w:rsid w:val="00D858FC"/>
    <w:rsid w:val="00D859EA"/>
    <w:rsid w:val="00D87548"/>
    <w:rsid w:val="00D87D74"/>
    <w:rsid w:val="00D87E68"/>
    <w:rsid w:val="00D90BDC"/>
    <w:rsid w:val="00D9201F"/>
    <w:rsid w:val="00D95361"/>
    <w:rsid w:val="00DA1232"/>
    <w:rsid w:val="00DA270B"/>
    <w:rsid w:val="00DA3A16"/>
    <w:rsid w:val="00DB3FA0"/>
    <w:rsid w:val="00DB6374"/>
    <w:rsid w:val="00DB758C"/>
    <w:rsid w:val="00DC0AE8"/>
    <w:rsid w:val="00DC261E"/>
    <w:rsid w:val="00DC35DA"/>
    <w:rsid w:val="00DC6004"/>
    <w:rsid w:val="00DD03D1"/>
    <w:rsid w:val="00DD10E8"/>
    <w:rsid w:val="00DD10EE"/>
    <w:rsid w:val="00DD2501"/>
    <w:rsid w:val="00DD4058"/>
    <w:rsid w:val="00DD4F20"/>
    <w:rsid w:val="00DD4F6B"/>
    <w:rsid w:val="00DD6B6D"/>
    <w:rsid w:val="00DE09FB"/>
    <w:rsid w:val="00DE0E64"/>
    <w:rsid w:val="00DE2D22"/>
    <w:rsid w:val="00DE3DF7"/>
    <w:rsid w:val="00DE508F"/>
    <w:rsid w:val="00DE5149"/>
    <w:rsid w:val="00DF0973"/>
    <w:rsid w:val="00DF4A07"/>
    <w:rsid w:val="00DF5409"/>
    <w:rsid w:val="00DF7B63"/>
    <w:rsid w:val="00E00300"/>
    <w:rsid w:val="00E00A1A"/>
    <w:rsid w:val="00E01519"/>
    <w:rsid w:val="00E01C64"/>
    <w:rsid w:val="00E04FEC"/>
    <w:rsid w:val="00E056B1"/>
    <w:rsid w:val="00E06D08"/>
    <w:rsid w:val="00E10AEF"/>
    <w:rsid w:val="00E14945"/>
    <w:rsid w:val="00E23BA1"/>
    <w:rsid w:val="00E244CB"/>
    <w:rsid w:val="00E24B45"/>
    <w:rsid w:val="00E267E7"/>
    <w:rsid w:val="00E35D6B"/>
    <w:rsid w:val="00E36906"/>
    <w:rsid w:val="00E377CF"/>
    <w:rsid w:val="00E473C9"/>
    <w:rsid w:val="00E516E0"/>
    <w:rsid w:val="00E531BB"/>
    <w:rsid w:val="00E54452"/>
    <w:rsid w:val="00E57F6A"/>
    <w:rsid w:val="00E61E65"/>
    <w:rsid w:val="00E62217"/>
    <w:rsid w:val="00E62575"/>
    <w:rsid w:val="00E70519"/>
    <w:rsid w:val="00E73316"/>
    <w:rsid w:val="00E73C59"/>
    <w:rsid w:val="00E76AA8"/>
    <w:rsid w:val="00E81A6C"/>
    <w:rsid w:val="00E8307E"/>
    <w:rsid w:val="00E8312A"/>
    <w:rsid w:val="00E83921"/>
    <w:rsid w:val="00E858A1"/>
    <w:rsid w:val="00E913C4"/>
    <w:rsid w:val="00E91925"/>
    <w:rsid w:val="00E974E4"/>
    <w:rsid w:val="00EA2CA8"/>
    <w:rsid w:val="00EA3B67"/>
    <w:rsid w:val="00EA3DB1"/>
    <w:rsid w:val="00EA4069"/>
    <w:rsid w:val="00EA4A92"/>
    <w:rsid w:val="00EA4F4B"/>
    <w:rsid w:val="00EA67A4"/>
    <w:rsid w:val="00EA7EDD"/>
    <w:rsid w:val="00EB1840"/>
    <w:rsid w:val="00EB5C7E"/>
    <w:rsid w:val="00EC53A8"/>
    <w:rsid w:val="00EC6229"/>
    <w:rsid w:val="00ED193E"/>
    <w:rsid w:val="00ED1E54"/>
    <w:rsid w:val="00ED28C9"/>
    <w:rsid w:val="00ED361C"/>
    <w:rsid w:val="00ED39D8"/>
    <w:rsid w:val="00ED4B0D"/>
    <w:rsid w:val="00ED5263"/>
    <w:rsid w:val="00ED5EF4"/>
    <w:rsid w:val="00EE14BB"/>
    <w:rsid w:val="00EE1C88"/>
    <w:rsid w:val="00EE3756"/>
    <w:rsid w:val="00EE75E4"/>
    <w:rsid w:val="00EF1A54"/>
    <w:rsid w:val="00EF5DE3"/>
    <w:rsid w:val="00F04F1E"/>
    <w:rsid w:val="00F101CB"/>
    <w:rsid w:val="00F116D5"/>
    <w:rsid w:val="00F14AF4"/>
    <w:rsid w:val="00F15802"/>
    <w:rsid w:val="00F16F8D"/>
    <w:rsid w:val="00F22B44"/>
    <w:rsid w:val="00F26945"/>
    <w:rsid w:val="00F278AC"/>
    <w:rsid w:val="00F301E8"/>
    <w:rsid w:val="00F316B6"/>
    <w:rsid w:val="00F32B60"/>
    <w:rsid w:val="00F333C4"/>
    <w:rsid w:val="00F34281"/>
    <w:rsid w:val="00F34ACA"/>
    <w:rsid w:val="00F34DC9"/>
    <w:rsid w:val="00F41CD3"/>
    <w:rsid w:val="00F43DB8"/>
    <w:rsid w:val="00F43DED"/>
    <w:rsid w:val="00F46FFA"/>
    <w:rsid w:val="00F505B5"/>
    <w:rsid w:val="00F5069B"/>
    <w:rsid w:val="00F53BC2"/>
    <w:rsid w:val="00F54134"/>
    <w:rsid w:val="00F614EE"/>
    <w:rsid w:val="00F61CDA"/>
    <w:rsid w:val="00F64402"/>
    <w:rsid w:val="00F678D6"/>
    <w:rsid w:val="00F728F3"/>
    <w:rsid w:val="00F75166"/>
    <w:rsid w:val="00F812EA"/>
    <w:rsid w:val="00F81A64"/>
    <w:rsid w:val="00F822E3"/>
    <w:rsid w:val="00F82845"/>
    <w:rsid w:val="00F8399E"/>
    <w:rsid w:val="00F86993"/>
    <w:rsid w:val="00F90702"/>
    <w:rsid w:val="00F91121"/>
    <w:rsid w:val="00F9145D"/>
    <w:rsid w:val="00F957F6"/>
    <w:rsid w:val="00F964C9"/>
    <w:rsid w:val="00F97550"/>
    <w:rsid w:val="00FA0F08"/>
    <w:rsid w:val="00FA1BA4"/>
    <w:rsid w:val="00FA2C9D"/>
    <w:rsid w:val="00FA4B56"/>
    <w:rsid w:val="00FB687E"/>
    <w:rsid w:val="00FB788B"/>
    <w:rsid w:val="00FC5E20"/>
    <w:rsid w:val="00FC67DA"/>
    <w:rsid w:val="00FD0B24"/>
    <w:rsid w:val="00FD24A0"/>
    <w:rsid w:val="00FD319F"/>
    <w:rsid w:val="00FD3CAF"/>
    <w:rsid w:val="00FD4FD8"/>
    <w:rsid w:val="00FD5D77"/>
    <w:rsid w:val="00FE0418"/>
    <w:rsid w:val="00FE341D"/>
    <w:rsid w:val="00FE601B"/>
    <w:rsid w:val="00FE6C45"/>
    <w:rsid w:val="00FF0EAB"/>
    <w:rsid w:val="00FF2ECC"/>
    <w:rsid w:val="00FF2F81"/>
    <w:rsid w:val="00FF7C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08A12E9F"/>
  <w15:chartTrackingRefBased/>
  <w15:docId w15:val="{8B7A5FCA-DE54-4E88-B6B4-0325BEE5D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19" w:qFormat="1"/>
    <w:lsdException w:name="heading 1" w:semiHidden="1" w:uiPriority="8" w:qFormat="1"/>
    <w:lsdException w:name="heading 2" w:semiHidden="1" w:uiPriority="9"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49" w:unhideWhenUsed="1"/>
    <w:lsdException w:name="footer" w:semiHidden="1" w:uiPriority="54" w:unhideWhenUsed="1"/>
    <w:lsdException w:name="index heading" w:semiHidden="1" w:unhideWhenUsed="1"/>
    <w:lsdException w:name="caption"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3"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4" w:unhideWhenUsed="1" w:qFormat="1"/>
    <w:lsdException w:name="List Bullet 3" w:semiHidden="1" w:uiPriority="24"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6"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9"/>
    <w:qFormat/>
    <w:rsid w:val="00223BC4"/>
    <w:pPr>
      <w:spacing w:before="120" w:after="120" w:line="216" w:lineRule="auto"/>
      <w:jc w:val="both"/>
    </w:pPr>
    <w:rPr>
      <w:color w:val="505050" w:themeColor="text2"/>
    </w:rPr>
  </w:style>
  <w:style w:type="paragraph" w:styleId="Titre1">
    <w:name w:val="heading 1"/>
    <w:basedOn w:val="Normal"/>
    <w:next w:val="Chapeau"/>
    <w:link w:val="Titre1Car"/>
    <w:uiPriority w:val="8"/>
    <w:qFormat/>
    <w:rsid w:val="000920C0"/>
    <w:pPr>
      <w:keepNext/>
      <w:pageBreakBefore/>
      <w:numPr>
        <w:numId w:val="6"/>
      </w:numPr>
      <w:pBdr>
        <w:bottom w:val="single" w:sz="8" w:space="10" w:color="5C88DA" w:themeColor="accent1"/>
      </w:pBdr>
      <w:suppressAutoHyphens/>
      <w:spacing w:before="0" w:after="1000"/>
      <w:jc w:val="center"/>
      <w:outlineLvl w:val="0"/>
    </w:pPr>
    <w:rPr>
      <w:rFonts w:eastAsiaTheme="majorEastAsia" w:cstheme="majorBidi"/>
      <w:b/>
      <w:caps/>
      <w:color w:val="5C88DA" w:themeColor="accent1"/>
      <w:sz w:val="54"/>
      <w:szCs w:val="32"/>
    </w:rPr>
  </w:style>
  <w:style w:type="paragraph" w:styleId="Titre2">
    <w:name w:val="heading 2"/>
    <w:basedOn w:val="Normal"/>
    <w:next w:val="Normal"/>
    <w:link w:val="Titre2Car"/>
    <w:uiPriority w:val="9"/>
    <w:qFormat/>
    <w:rsid w:val="0097228F"/>
    <w:pPr>
      <w:keepNext/>
      <w:pageBreakBefore/>
      <w:numPr>
        <w:ilvl w:val="1"/>
        <w:numId w:val="6"/>
      </w:numPr>
      <w:suppressAutoHyphens/>
      <w:spacing w:before="0" w:after="400"/>
      <w:jc w:val="center"/>
      <w:outlineLvl w:val="1"/>
    </w:pPr>
    <w:rPr>
      <w:rFonts w:eastAsiaTheme="majorEastAsia" w:cstheme="majorBidi"/>
      <w:color w:val="27251F" w:themeColor="text1"/>
      <w:sz w:val="50"/>
      <w:szCs w:val="26"/>
    </w:rPr>
  </w:style>
  <w:style w:type="paragraph" w:styleId="Titre3">
    <w:name w:val="heading 3"/>
    <w:basedOn w:val="Normal"/>
    <w:next w:val="Normal"/>
    <w:link w:val="Titre3Car"/>
    <w:uiPriority w:val="9"/>
    <w:qFormat/>
    <w:rsid w:val="008424C0"/>
    <w:pPr>
      <w:keepNext/>
      <w:numPr>
        <w:ilvl w:val="2"/>
        <w:numId w:val="6"/>
      </w:numPr>
      <w:suppressAutoHyphens/>
      <w:spacing w:before="400" w:after="200"/>
      <w:jc w:val="center"/>
      <w:outlineLvl w:val="2"/>
    </w:pPr>
    <w:rPr>
      <w:rFonts w:asciiTheme="majorHAnsi" w:eastAsiaTheme="majorEastAsia" w:hAnsiTheme="majorHAnsi" w:cstheme="majorBidi"/>
      <w:color w:val="27251F" w:themeColor="text1"/>
      <w:sz w:val="44"/>
      <w:szCs w:val="24"/>
    </w:rPr>
  </w:style>
  <w:style w:type="paragraph" w:styleId="Titre4">
    <w:name w:val="heading 4"/>
    <w:basedOn w:val="Normal"/>
    <w:next w:val="Normal"/>
    <w:link w:val="Titre4Car"/>
    <w:uiPriority w:val="9"/>
    <w:qFormat/>
    <w:rsid w:val="008424C0"/>
    <w:pPr>
      <w:keepNext/>
      <w:numPr>
        <w:ilvl w:val="3"/>
        <w:numId w:val="6"/>
      </w:numPr>
      <w:suppressAutoHyphens/>
      <w:spacing w:before="300" w:after="160"/>
      <w:jc w:val="center"/>
      <w:outlineLvl w:val="3"/>
    </w:pPr>
    <w:rPr>
      <w:rFonts w:asciiTheme="majorHAnsi" w:eastAsiaTheme="majorEastAsia" w:hAnsiTheme="majorHAnsi" w:cstheme="majorBidi"/>
      <w:iCs/>
      <w:sz w:val="38"/>
    </w:rPr>
  </w:style>
  <w:style w:type="paragraph" w:styleId="Titre5">
    <w:name w:val="heading 5"/>
    <w:basedOn w:val="Normal"/>
    <w:next w:val="Normal"/>
    <w:link w:val="Titre5Car"/>
    <w:uiPriority w:val="9"/>
    <w:qFormat/>
    <w:rsid w:val="00ED1E54"/>
    <w:pPr>
      <w:keepNext/>
      <w:numPr>
        <w:ilvl w:val="4"/>
        <w:numId w:val="6"/>
      </w:numPr>
      <w:suppressAutoHyphens/>
      <w:spacing w:before="240"/>
      <w:jc w:val="center"/>
      <w:outlineLvl w:val="4"/>
    </w:pPr>
    <w:rPr>
      <w:rFonts w:asciiTheme="majorHAnsi" w:eastAsiaTheme="majorEastAsia" w:hAnsiTheme="majorHAnsi" w:cstheme="majorBidi"/>
      <w:sz w:val="30"/>
    </w:rPr>
  </w:style>
  <w:style w:type="paragraph" w:styleId="Titre6">
    <w:name w:val="heading 6"/>
    <w:basedOn w:val="Normal"/>
    <w:next w:val="Normal"/>
    <w:link w:val="Titre6Car"/>
    <w:uiPriority w:val="9"/>
    <w:qFormat/>
    <w:rsid w:val="00ED1E54"/>
    <w:pPr>
      <w:keepNext/>
      <w:numPr>
        <w:ilvl w:val="5"/>
        <w:numId w:val="6"/>
      </w:numPr>
      <w:suppressAutoHyphens/>
      <w:spacing w:before="240"/>
      <w:jc w:val="center"/>
      <w:outlineLvl w:val="5"/>
    </w:pPr>
    <w:rPr>
      <w:rFonts w:asciiTheme="majorHAnsi" w:eastAsiaTheme="majorEastAsia" w:hAnsiTheme="majorHAnsi" w:cstheme="majorBidi"/>
      <w:i/>
      <w:sz w:val="24"/>
    </w:rPr>
  </w:style>
  <w:style w:type="paragraph" w:styleId="Titre7">
    <w:name w:val="heading 7"/>
    <w:basedOn w:val="Normal"/>
    <w:next w:val="Normal"/>
    <w:link w:val="Titre7Car"/>
    <w:uiPriority w:val="9"/>
    <w:semiHidden/>
    <w:qFormat/>
    <w:rsid w:val="00C83622"/>
    <w:pPr>
      <w:keepNext/>
      <w:numPr>
        <w:ilvl w:val="6"/>
        <w:numId w:val="6"/>
      </w:numPr>
      <w:suppressAutoHyphens/>
      <w:spacing w:before="180"/>
      <w:jc w:val="left"/>
      <w:outlineLvl w:val="6"/>
    </w:pPr>
    <w:rPr>
      <w:rFonts w:asciiTheme="majorHAnsi" w:eastAsiaTheme="majorEastAsia" w:hAnsiTheme="majorHAnsi" w:cstheme="majorBidi"/>
      <w:iCs/>
      <w:color w:val="1B365D" w:themeColor="accent3"/>
      <w:sz w:val="18"/>
    </w:rPr>
  </w:style>
  <w:style w:type="paragraph" w:styleId="Titre8">
    <w:name w:val="heading 8"/>
    <w:basedOn w:val="Normal"/>
    <w:next w:val="Normal"/>
    <w:link w:val="Titre8Car"/>
    <w:uiPriority w:val="9"/>
    <w:semiHidden/>
    <w:qFormat/>
    <w:rsid w:val="00C83622"/>
    <w:pPr>
      <w:keepNext/>
      <w:numPr>
        <w:ilvl w:val="7"/>
        <w:numId w:val="6"/>
      </w:numPr>
      <w:suppressAutoHyphens/>
      <w:spacing w:before="180"/>
      <w:jc w:val="left"/>
      <w:outlineLvl w:val="7"/>
    </w:pPr>
    <w:rPr>
      <w:rFonts w:asciiTheme="majorHAnsi" w:eastAsiaTheme="majorEastAsia" w:hAnsiTheme="majorHAnsi" w:cstheme="majorBidi"/>
      <w:color w:val="1B365D" w:themeColor="accent3"/>
      <w:sz w:val="18"/>
      <w:szCs w:val="21"/>
    </w:rPr>
  </w:style>
  <w:style w:type="paragraph" w:styleId="Titre9">
    <w:name w:val="heading 9"/>
    <w:basedOn w:val="Normal"/>
    <w:next w:val="Normal"/>
    <w:link w:val="Titre9Car"/>
    <w:uiPriority w:val="9"/>
    <w:semiHidden/>
    <w:qFormat/>
    <w:rsid w:val="00C83622"/>
    <w:pPr>
      <w:keepNext/>
      <w:numPr>
        <w:ilvl w:val="8"/>
        <w:numId w:val="6"/>
      </w:numPr>
      <w:suppressAutoHyphens/>
      <w:spacing w:before="180"/>
      <w:jc w:val="left"/>
      <w:outlineLvl w:val="8"/>
    </w:pPr>
    <w:rPr>
      <w:rFonts w:asciiTheme="majorHAnsi" w:eastAsiaTheme="majorEastAsia" w:hAnsiTheme="majorHAnsi" w:cstheme="majorBidi"/>
      <w:iCs/>
      <w:color w:val="1B365D" w:themeColor="accent3"/>
      <w:sz w:val="1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uiPriority w:val="39"/>
    <w:semiHidden/>
    <w:unhideWhenUsed/>
    <w:rsid w:val="00181470"/>
    <w:pPr>
      <w:keepNext/>
      <w:tabs>
        <w:tab w:val="left" w:pos="0"/>
        <w:tab w:val="right" w:pos="7813"/>
      </w:tabs>
      <w:suppressAutoHyphens/>
      <w:spacing w:before="300" w:after="0"/>
      <w:ind w:right="567" w:hanging="284"/>
      <w:jc w:val="left"/>
    </w:pPr>
    <w:rPr>
      <w:b/>
      <w:caps/>
      <w:color w:val="5C88DA" w:themeColor="accent1"/>
    </w:rPr>
  </w:style>
  <w:style w:type="paragraph" w:styleId="TM2">
    <w:name w:val="toc 2"/>
    <w:basedOn w:val="Normal"/>
    <w:next w:val="Normal"/>
    <w:uiPriority w:val="39"/>
    <w:semiHidden/>
    <w:unhideWhenUsed/>
    <w:rsid w:val="001076A8"/>
    <w:pPr>
      <w:tabs>
        <w:tab w:val="right" w:pos="7813"/>
      </w:tabs>
      <w:suppressAutoHyphens/>
      <w:spacing w:before="100" w:after="0"/>
      <w:ind w:right="567"/>
      <w:jc w:val="left"/>
    </w:pPr>
    <w:rPr>
      <w:rFonts w:asciiTheme="majorHAnsi" w:hAnsiTheme="majorHAnsi"/>
      <w:b/>
    </w:rPr>
  </w:style>
  <w:style w:type="paragraph" w:styleId="TM3">
    <w:name w:val="toc 3"/>
    <w:basedOn w:val="Normal"/>
    <w:next w:val="Normal"/>
    <w:uiPriority w:val="39"/>
    <w:semiHidden/>
    <w:unhideWhenUsed/>
    <w:rsid w:val="001076A8"/>
    <w:pPr>
      <w:tabs>
        <w:tab w:val="right" w:pos="7813"/>
      </w:tabs>
      <w:suppressAutoHyphens/>
      <w:spacing w:before="50" w:after="0"/>
      <w:ind w:right="567"/>
      <w:jc w:val="left"/>
    </w:pPr>
    <w:rPr>
      <w:rFonts w:asciiTheme="majorHAnsi" w:hAnsiTheme="majorHAnsi"/>
      <w:sz w:val="21"/>
    </w:rPr>
  </w:style>
  <w:style w:type="paragraph" w:styleId="TM4">
    <w:name w:val="toc 4"/>
    <w:basedOn w:val="Normal"/>
    <w:next w:val="Normal"/>
    <w:uiPriority w:val="39"/>
    <w:semiHidden/>
    <w:unhideWhenUsed/>
    <w:rsid w:val="001076A8"/>
    <w:pPr>
      <w:tabs>
        <w:tab w:val="right" w:pos="7813"/>
      </w:tabs>
      <w:suppressAutoHyphens/>
      <w:spacing w:before="25" w:after="0"/>
      <w:ind w:right="567"/>
      <w:jc w:val="left"/>
    </w:pPr>
    <w:rPr>
      <w:rFonts w:asciiTheme="majorHAnsi" w:hAnsiTheme="majorHAnsi"/>
      <w:sz w:val="19"/>
    </w:rPr>
  </w:style>
  <w:style w:type="paragraph" w:styleId="TM5">
    <w:name w:val="toc 5"/>
    <w:basedOn w:val="Normal"/>
    <w:next w:val="Normal"/>
    <w:uiPriority w:val="39"/>
    <w:semiHidden/>
    <w:unhideWhenUsed/>
    <w:rsid w:val="001076A8"/>
    <w:pPr>
      <w:tabs>
        <w:tab w:val="right" w:pos="7813"/>
      </w:tabs>
      <w:suppressAutoHyphens/>
      <w:spacing w:before="20" w:after="0"/>
      <w:ind w:right="567"/>
      <w:jc w:val="left"/>
    </w:pPr>
    <w:rPr>
      <w:rFonts w:asciiTheme="majorHAnsi" w:hAnsiTheme="majorHAnsi"/>
      <w:sz w:val="17"/>
    </w:rPr>
  </w:style>
  <w:style w:type="paragraph" w:styleId="TM6">
    <w:name w:val="toc 6"/>
    <w:basedOn w:val="Normal"/>
    <w:next w:val="Normal"/>
    <w:uiPriority w:val="39"/>
    <w:semiHidden/>
    <w:unhideWhenUsed/>
    <w:rsid w:val="001076A8"/>
    <w:pPr>
      <w:tabs>
        <w:tab w:val="right" w:pos="7813"/>
      </w:tabs>
      <w:suppressAutoHyphens/>
      <w:spacing w:before="15" w:after="0"/>
      <w:ind w:right="567"/>
      <w:jc w:val="left"/>
    </w:pPr>
    <w:rPr>
      <w:rFonts w:asciiTheme="majorHAnsi" w:hAnsiTheme="majorHAnsi"/>
      <w:i/>
      <w:sz w:val="16"/>
    </w:rPr>
  </w:style>
  <w:style w:type="paragraph" w:styleId="TM7">
    <w:name w:val="toc 7"/>
    <w:basedOn w:val="Normal"/>
    <w:next w:val="Normal"/>
    <w:uiPriority w:val="39"/>
    <w:semiHidden/>
    <w:unhideWhenUsed/>
    <w:rsid w:val="007B5553"/>
    <w:pPr>
      <w:tabs>
        <w:tab w:val="right" w:leader="dot" w:pos="9061"/>
      </w:tabs>
      <w:suppressAutoHyphens/>
      <w:spacing w:before="10" w:after="0"/>
      <w:ind w:right="567"/>
      <w:jc w:val="left"/>
    </w:pPr>
    <w:rPr>
      <w:rFonts w:asciiTheme="majorHAnsi" w:hAnsiTheme="majorHAnsi"/>
      <w:sz w:val="16"/>
    </w:rPr>
  </w:style>
  <w:style w:type="paragraph" w:styleId="TM8">
    <w:name w:val="toc 8"/>
    <w:basedOn w:val="Normal"/>
    <w:next w:val="Normal"/>
    <w:uiPriority w:val="39"/>
    <w:semiHidden/>
    <w:unhideWhenUsed/>
    <w:rsid w:val="007B5553"/>
    <w:pPr>
      <w:tabs>
        <w:tab w:val="right" w:leader="dot" w:pos="9061"/>
      </w:tabs>
      <w:suppressAutoHyphens/>
      <w:spacing w:before="5" w:after="0"/>
      <w:ind w:right="567"/>
      <w:jc w:val="left"/>
    </w:pPr>
    <w:rPr>
      <w:rFonts w:asciiTheme="majorHAnsi" w:hAnsiTheme="majorHAnsi"/>
      <w:sz w:val="15"/>
    </w:rPr>
  </w:style>
  <w:style w:type="paragraph" w:styleId="TM9">
    <w:name w:val="toc 9"/>
    <w:basedOn w:val="Normal"/>
    <w:next w:val="Normal"/>
    <w:uiPriority w:val="39"/>
    <w:semiHidden/>
    <w:unhideWhenUsed/>
    <w:rsid w:val="007B5553"/>
    <w:pPr>
      <w:tabs>
        <w:tab w:val="right" w:leader="dot" w:pos="9061"/>
      </w:tabs>
      <w:suppressAutoHyphens/>
      <w:spacing w:before="0" w:after="0"/>
      <w:ind w:right="567"/>
      <w:jc w:val="left"/>
    </w:pPr>
    <w:rPr>
      <w:rFonts w:asciiTheme="majorHAnsi" w:hAnsiTheme="majorHAnsi"/>
      <w:sz w:val="14"/>
    </w:rPr>
  </w:style>
  <w:style w:type="character" w:styleId="Lienhypertexte">
    <w:name w:val="Hyperlink"/>
    <w:basedOn w:val="Policepardfaut"/>
    <w:uiPriority w:val="99"/>
    <w:unhideWhenUsed/>
    <w:rsid w:val="00D95361"/>
    <w:rPr>
      <w:color w:val="27251F" w:themeColor="hyperlink"/>
      <w:u w:val="single"/>
    </w:rPr>
  </w:style>
  <w:style w:type="character" w:styleId="Lienhypertextesuivivisit">
    <w:name w:val="FollowedHyperlink"/>
    <w:basedOn w:val="Policepardfaut"/>
    <w:uiPriority w:val="99"/>
    <w:semiHidden/>
    <w:unhideWhenUsed/>
    <w:rsid w:val="00D95361"/>
    <w:rPr>
      <w:color w:val="27251F" w:themeColor="followedHyperlink"/>
      <w:u w:val="single"/>
    </w:rPr>
  </w:style>
  <w:style w:type="character" w:styleId="Emphaseple">
    <w:name w:val="Subtle Emphasis"/>
    <w:basedOn w:val="Policepardfaut"/>
    <w:uiPriority w:val="19"/>
    <w:semiHidden/>
    <w:rsid w:val="00D95361"/>
    <w:rPr>
      <w:i/>
      <w:iCs/>
      <w:color w:val="645F50" w:themeColor="text1" w:themeTint="BF"/>
    </w:rPr>
  </w:style>
  <w:style w:type="paragraph" w:styleId="Citationintense">
    <w:name w:val="Intense Quote"/>
    <w:basedOn w:val="Normal"/>
    <w:next w:val="TM1"/>
    <w:link w:val="CitationintenseCar"/>
    <w:uiPriority w:val="30"/>
    <w:semiHidden/>
    <w:qFormat/>
    <w:rsid w:val="00D95361"/>
    <w:pPr>
      <w:pBdr>
        <w:top w:val="single" w:sz="4" w:space="10" w:color="5C88DA" w:themeColor="accent1"/>
        <w:bottom w:val="single" w:sz="4" w:space="10" w:color="5C88DA" w:themeColor="accent1"/>
      </w:pBdr>
      <w:spacing w:before="360" w:after="360"/>
      <w:ind w:left="864" w:right="864"/>
      <w:jc w:val="center"/>
    </w:pPr>
    <w:rPr>
      <w:i/>
      <w:iCs/>
      <w:color w:val="5C88DA" w:themeColor="accent1"/>
    </w:rPr>
  </w:style>
  <w:style w:type="character" w:customStyle="1" w:styleId="CitationintenseCar">
    <w:name w:val="Citation intense Car"/>
    <w:basedOn w:val="Policepardfaut"/>
    <w:link w:val="Citationintense"/>
    <w:uiPriority w:val="30"/>
    <w:rsid w:val="00D95361"/>
    <w:rPr>
      <w:i/>
      <w:iCs/>
      <w:color w:val="5C88DA" w:themeColor="accent1"/>
    </w:rPr>
  </w:style>
  <w:style w:type="paragraph" w:styleId="Paragraphedeliste">
    <w:name w:val="List Paragraph"/>
    <w:basedOn w:val="Normal"/>
    <w:uiPriority w:val="34"/>
    <w:qFormat/>
    <w:rsid w:val="00D95361"/>
    <w:pPr>
      <w:ind w:left="720"/>
      <w:contextualSpacing/>
    </w:pPr>
  </w:style>
  <w:style w:type="character" w:styleId="Rfrenceintense">
    <w:name w:val="Intense Reference"/>
    <w:basedOn w:val="Policepardfaut"/>
    <w:uiPriority w:val="32"/>
    <w:semiHidden/>
    <w:qFormat/>
    <w:rsid w:val="00D95361"/>
    <w:rPr>
      <w:b/>
      <w:bCs/>
      <w:smallCaps/>
      <w:color w:val="5C88DA" w:themeColor="accent1"/>
      <w:spacing w:val="5"/>
    </w:rPr>
  </w:style>
  <w:style w:type="character" w:styleId="Titredulivre">
    <w:name w:val="Book Title"/>
    <w:basedOn w:val="Policepardfaut"/>
    <w:uiPriority w:val="33"/>
    <w:semiHidden/>
    <w:qFormat/>
    <w:rsid w:val="00D95361"/>
    <w:rPr>
      <w:b/>
      <w:bCs/>
      <w:i/>
      <w:iCs/>
      <w:spacing w:val="5"/>
    </w:rPr>
  </w:style>
  <w:style w:type="character" w:styleId="Rfrenceple">
    <w:name w:val="Subtle Reference"/>
    <w:basedOn w:val="Policepardfaut"/>
    <w:uiPriority w:val="31"/>
    <w:semiHidden/>
    <w:qFormat/>
    <w:rsid w:val="00D95361"/>
    <w:rPr>
      <w:smallCaps/>
      <w:color w:val="7D7663" w:themeColor="text1" w:themeTint="A5"/>
    </w:rPr>
  </w:style>
  <w:style w:type="character" w:styleId="Emphaseintense">
    <w:name w:val="Intense Emphasis"/>
    <w:basedOn w:val="Policepardfaut"/>
    <w:uiPriority w:val="21"/>
    <w:semiHidden/>
    <w:qFormat/>
    <w:rsid w:val="00D95361"/>
    <w:rPr>
      <w:i/>
      <w:iCs/>
      <w:color w:val="5C88DA" w:themeColor="accent1"/>
    </w:rPr>
  </w:style>
  <w:style w:type="paragraph" w:styleId="Sansinterligne">
    <w:name w:val="No Spacing"/>
    <w:uiPriority w:val="1"/>
    <w:semiHidden/>
    <w:rsid w:val="00C977D9"/>
    <w:pPr>
      <w:spacing w:after="0" w:line="240" w:lineRule="auto"/>
    </w:pPr>
  </w:style>
  <w:style w:type="paragraph" w:styleId="Sous-titre">
    <w:name w:val="Subtitle"/>
    <w:basedOn w:val="Normal"/>
    <w:next w:val="Normal"/>
    <w:link w:val="Sous-titreCar"/>
    <w:uiPriority w:val="5"/>
    <w:semiHidden/>
    <w:rsid w:val="00636E87"/>
    <w:pPr>
      <w:numPr>
        <w:ilvl w:val="1"/>
      </w:numPr>
      <w:suppressAutoHyphens/>
      <w:spacing w:after="0"/>
      <w:jc w:val="left"/>
    </w:pPr>
    <w:rPr>
      <w:rFonts w:eastAsiaTheme="minorEastAsia"/>
      <w:caps/>
      <w:color w:val="5C88DA" w:themeColor="accent1"/>
      <w:sz w:val="40"/>
    </w:rPr>
  </w:style>
  <w:style w:type="character" w:customStyle="1" w:styleId="Sous-titreCar">
    <w:name w:val="Sous-titre Car"/>
    <w:basedOn w:val="Policepardfaut"/>
    <w:link w:val="Sous-titre"/>
    <w:uiPriority w:val="5"/>
    <w:semiHidden/>
    <w:rsid w:val="00636E87"/>
    <w:rPr>
      <w:rFonts w:eastAsiaTheme="minorEastAsia"/>
      <w:caps/>
      <w:color w:val="5C88DA" w:themeColor="accent1"/>
      <w:sz w:val="40"/>
    </w:rPr>
  </w:style>
  <w:style w:type="character" w:styleId="Accentuation">
    <w:name w:val="Emphasis"/>
    <w:basedOn w:val="Policepardfaut"/>
    <w:uiPriority w:val="20"/>
    <w:semiHidden/>
    <w:qFormat/>
    <w:rsid w:val="00C977D9"/>
    <w:rPr>
      <w:i/>
      <w:iCs/>
    </w:rPr>
  </w:style>
  <w:style w:type="paragraph" w:styleId="Citation">
    <w:name w:val="Quote"/>
    <w:basedOn w:val="Normal"/>
    <w:next w:val="Normal"/>
    <w:link w:val="CitationCar"/>
    <w:uiPriority w:val="35"/>
    <w:semiHidden/>
    <w:qFormat/>
    <w:rsid w:val="006F6C14"/>
    <w:pPr>
      <w:suppressAutoHyphens/>
      <w:spacing w:before="240" w:after="240" w:line="240" w:lineRule="auto"/>
      <w:ind w:left="2041" w:right="2041"/>
      <w:jc w:val="left"/>
    </w:pPr>
    <w:rPr>
      <w:i/>
      <w:iCs/>
      <w:color w:val="5C88DA" w:themeColor="accent1"/>
      <w:sz w:val="33"/>
    </w:rPr>
  </w:style>
  <w:style w:type="character" w:customStyle="1" w:styleId="CitationCar">
    <w:name w:val="Citation Car"/>
    <w:basedOn w:val="Policepardfaut"/>
    <w:link w:val="Citation"/>
    <w:uiPriority w:val="35"/>
    <w:semiHidden/>
    <w:rsid w:val="006F6C14"/>
    <w:rPr>
      <w:i/>
      <w:iCs/>
      <w:color w:val="5C88DA" w:themeColor="accent1"/>
      <w:sz w:val="33"/>
    </w:rPr>
  </w:style>
  <w:style w:type="character" w:styleId="lev">
    <w:name w:val="Strong"/>
    <w:basedOn w:val="Policepardfaut"/>
    <w:semiHidden/>
    <w:rsid w:val="00511D39"/>
    <w:rPr>
      <w:b/>
      <w:bCs/>
    </w:rPr>
  </w:style>
  <w:style w:type="paragraph" w:styleId="En-tte">
    <w:name w:val="header"/>
    <w:basedOn w:val="Normal"/>
    <w:link w:val="En-tteCar"/>
    <w:uiPriority w:val="49"/>
    <w:semiHidden/>
    <w:rsid w:val="006D04C4"/>
    <w:pPr>
      <w:suppressAutoHyphens/>
      <w:spacing w:before="2" w:after="0" w:line="264" w:lineRule="auto"/>
      <w:contextualSpacing/>
      <w:jc w:val="center"/>
    </w:pPr>
    <w:rPr>
      <w:rFonts w:asciiTheme="majorHAnsi" w:hAnsiTheme="majorHAnsi"/>
      <w:caps/>
      <w:color w:val="27251F" w:themeColor="text1"/>
    </w:rPr>
  </w:style>
  <w:style w:type="character" w:customStyle="1" w:styleId="En-tteCar">
    <w:name w:val="En-tête Car"/>
    <w:basedOn w:val="Policepardfaut"/>
    <w:link w:val="En-tte"/>
    <w:uiPriority w:val="49"/>
    <w:semiHidden/>
    <w:rsid w:val="006D04C4"/>
    <w:rPr>
      <w:rFonts w:asciiTheme="majorHAnsi" w:hAnsiTheme="majorHAnsi"/>
      <w:caps/>
      <w:color w:val="27251F" w:themeColor="text1"/>
    </w:rPr>
  </w:style>
  <w:style w:type="paragraph" w:styleId="Pieddepage">
    <w:name w:val="footer"/>
    <w:basedOn w:val="Normal"/>
    <w:link w:val="PieddepageCar"/>
    <w:uiPriority w:val="54"/>
    <w:semiHidden/>
    <w:rsid w:val="00780423"/>
    <w:pPr>
      <w:suppressAutoHyphens/>
      <w:spacing w:before="2" w:after="2" w:line="240" w:lineRule="auto"/>
      <w:jc w:val="center"/>
    </w:pPr>
    <w:rPr>
      <w:rFonts w:asciiTheme="majorHAnsi" w:hAnsiTheme="majorHAnsi"/>
      <w:caps/>
      <w:sz w:val="20"/>
    </w:rPr>
  </w:style>
  <w:style w:type="character" w:customStyle="1" w:styleId="PieddepageCar">
    <w:name w:val="Pied de page Car"/>
    <w:basedOn w:val="Policepardfaut"/>
    <w:link w:val="Pieddepage"/>
    <w:uiPriority w:val="54"/>
    <w:semiHidden/>
    <w:rsid w:val="00780423"/>
    <w:rPr>
      <w:rFonts w:asciiTheme="majorHAnsi" w:hAnsiTheme="majorHAnsi"/>
      <w:caps/>
      <w:color w:val="326295" w:themeColor="accent2"/>
      <w:sz w:val="20"/>
    </w:rPr>
  </w:style>
  <w:style w:type="paragraph" w:styleId="Listepuces">
    <w:name w:val="List Bullet"/>
    <w:aliases w:val="Puce"/>
    <w:basedOn w:val="Normal"/>
    <w:uiPriority w:val="23"/>
    <w:qFormat/>
    <w:rsid w:val="00DC6004"/>
    <w:pPr>
      <w:numPr>
        <w:numId w:val="1"/>
      </w:numPr>
      <w:spacing w:before="80" w:after="80"/>
    </w:pPr>
  </w:style>
  <w:style w:type="paragraph" w:styleId="Notedebasdepage">
    <w:name w:val="footnote text"/>
    <w:basedOn w:val="Normal"/>
    <w:link w:val="NotedebasdepageCar"/>
    <w:uiPriority w:val="99"/>
    <w:semiHidden/>
    <w:unhideWhenUsed/>
    <w:rsid w:val="000420E7"/>
    <w:pPr>
      <w:spacing w:before="60" w:after="0"/>
    </w:pPr>
    <w:rPr>
      <w:sz w:val="18"/>
      <w:szCs w:val="20"/>
    </w:rPr>
  </w:style>
  <w:style w:type="character" w:customStyle="1" w:styleId="NotedebasdepageCar">
    <w:name w:val="Note de bas de page Car"/>
    <w:basedOn w:val="Policepardfaut"/>
    <w:link w:val="Notedebasdepage"/>
    <w:uiPriority w:val="99"/>
    <w:semiHidden/>
    <w:rsid w:val="000420E7"/>
    <w:rPr>
      <w:color w:val="326295" w:themeColor="accent2"/>
      <w:sz w:val="18"/>
      <w:szCs w:val="20"/>
    </w:rPr>
  </w:style>
  <w:style w:type="character" w:styleId="Appelnotedebasdep">
    <w:name w:val="footnote reference"/>
    <w:basedOn w:val="Policepardfaut"/>
    <w:uiPriority w:val="99"/>
    <w:semiHidden/>
    <w:unhideWhenUsed/>
    <w:rsid w:val="002C71B3"/>
    <w:rPr>
      <w:vertAlign w:val="superscript"/>
    </w:rPr>
  </w:style>
  <w:style w:type="character" w:customStyle="1" w:styleId="Titre1Car">
    <w:name w:val="Titre 1 Car"/>
    <w:basedOn w:val="Policepardfaut"/>
    <w:link w:val="Titre1"/>
    <w:uiPriority w:val="8"/>
    <w:rsid w:val="000920C0"/>
    <w:rPr>
      <w:rFonts w:eastAsiaTheme="majorEastAsia" w:cstheme="majorBidi"/>
      <w:b/>
      <w:caps/>
      <w:color w:val="5C88DA" w:themeColor="accent1"/>
      <w:sz w:val="54"/>
      <w:szCs w:val="32"/>
    </w:rPr>
  </w:style>
  <w:style w:type="character" w:customStyle="1" w:styleId="Titre2Car">
    <w:name w:val="Titre 2 Car"/>
    <w:basedOn w:val="Policepardfaut"/>
    <w:link w:val="Titre2"/>
    <w:uiPriority w:val="9"/>
    <w:rsid w:val="0097228F"/>
    <w:rPr>
      <w:rFonts w:eastAsiaTheme="majorEastAsia" w:cstheme="majorBidi"/>
      <w:color w:val="27251F" w:themeColor="text1"/>
      <w:sz w:val="50"/>
      <w:szCs w:val="26"/>
    </w:rPr>
  </w:style>
  <w:style w:type="character" w:customStyle="1" w:styleId="Titre3Car">
    <w:name w:val="Titre 3 Car"/>
    <w:basedOn w:val="Policepardfaut"/>
    <w:link w:val="Titre3"/>
    <w:uiPriority w:val="9"/>
    <w:rsid w:val="008424C0"/>
    <w:rPr>
      <w:rFonts w:asciiTheme="majorHAnsi" w:eastAsiaTheme="majorEastAsia" w:hAnsiTheme="majorHAnsi" w:cstheme="majorBidi"/>
      <w:color w:val="27251F" w:themeColor="text1"/>
      <w:sz w:val="44"/>
      <w:szCs w:val="24"/>
    </w:rPr>
  </w:style>
  <w:style w:type="character" w:customStyle="1" w:styleId="Titre4Car">
    <w:name w:val="Titre 4 Car"/>
    <w:basedOn w:val="Policepardfaut"/>
    <w:link w:val="Titre4"/>
    <w:uiPriority w:val="9"/>
    <w:rsid w:val="008424C0"/>
    <w:rPr>
      <w:rFonts w:asciiTheme="majorHAnsi" w:eastAsiaTheme="majorEastAsia" w:hAnsiTheme="majorHAnsi" w:cstheme="majorBidi"/>
      <w:iCs/>
      <w:color w:val="505050" w:themeColor="text2"/>
      <w:sz w:val="38"/>
    </w:rPr>
  </w:style>
  <w:style w:type="character" w:customStyle="1" w:styleId="Titre5Car">
    <w:name w:val="Titre 5 Car"/>
    <w:basedOn w:val="Policepardfaut"/>
    <w:link w:val="Titre5"/>
    <w:uiPriority w:val="9"/>
    <w:rsid w:val="00ED1E54"/>
    <w:rPr>
      <w:rFonts w:asciiTheme="majorHAnsi" w:eastAsiaTheme="majorEastAsia" w:hAnsiTheme="majorHAnsi" w:cstheme="majorBidi"/>
      <w:color w:val="505050" w:themeColor="text2"/>
      <w:sz w:val="30"/>
    </w:rPr>
  </w:style>
  <w:style w:type="character" w:customStyle="1" w:styleId="Titre6Car">
    <w:name w:val="Titre 6 Car"/>
    <w:basedOn w:val="Policepardfaut"/>
    <w:link w:val="Titre6"/>
    <w:uiPriority w:val="9"/>
    <w:rsid w:val="00ED1E54"/>
    <w:rPr>
      <w:rFonts w:asciiTheme="majorHAnsi" w:eastAsiaTheme="majorEastAsia" w:hAnsiTheme="majorHAnsi" w:cstheme="majorBidi"/>
      <w:i/>
      <w:color w:val="505050" w:themeColor="text2"/>
      <w:sz w:val="24"/>
    </w:rPr>
  </w:style>
  <w:style w:type="character" w:customStyle="1" w:styleId="Titre7Car">
    <w:name w:val="Titre 7 Car"/>
    <w:basedOn w:val="Policepardfaut"/>
    <w:link w:val="Titre7"/>
    <w:uiPriority w:val="9"/>
    <w:semiHidden/>
    <w:rsid w:val="00C83622"/>
    <w:rPr>
      <w:rFonts w:asciiTheme="majorHAnsi" w:eastAsiaTheme="majorEastAsia" w:hAnsiTheme="majorHAnsi" w:cstheme="majorBidi"/>
      <w:iCs/>
      <w:color w:val="1B365D" w:themeColor="accent3"/>
      <w:sz w:val="18"/>
    </w:rPr>
  </w:style>
  <w:style w:type="character" w:customStyle="1" w:styleId="Titre8Car">
    <w:name w:val="Titre 8 Car"/>
    <w:basedOn w:val="Policepardfaut"/>
    <w:link w:val="Titre8"/>
    <w:uiPriority w:val="9"/>
    <w:semiHidden/>
    <w:rsid w:val="00C83622"/>
    <w:rPr>
      <w:rFonts w:asciiTheme="majorHAnsi" w:eastAsiaTheme="majorEastAsia" w:hAnsiTheme="majorHAnsi" w:cstheme="majorBidi"/>
      <w:color w:val="1B365D" w:themeColor="accent3"/>
      <w:sz w:val="18"/>
      <w:szCs w:val="21"/>
    </w:rPr>
  </w:style>
  <w:style w:type="character" w:customStyle="1" w:styleId="Titre9Car">
    <w:name w:val="Titre 9 Car"/>
    <w:basedOn w:val="Policepardfaut"/>
    <w:link w:val="Titre9"/>
    <w:uiPriority w:val="9"/>
    <w:semiHidden/>
    <w:rsid w:val="00C83622"/>
    <w:rPr>
      <w:rFonts w:asciiTheme="majorHAnsi" w:eastAsiaTheme="majorEastAsia" w:hAnsiTheme="majorHAnsi" w:cstheme="majorBidi"/>
      <w:iCs/>
      <w:color w:val="1B365D" w:themeColor="accent3"/>
      <w:sz w:val="18"/>
      <w:szCs w:val="21"/>
    </w:rPr>
  </w:style>
  <w:style w:type="paragraph" w:styleId="Listepuces2">
    <w:name w:val="List Bullet 2"/>
    <w:aliases w:val="Puce 2"/>
    <w:basedOn w:val="Normal"/>
    <w:uiPriority w:val="24"/>
    <w:unhideWhenUsed/>
    <w:qFormat/>
    <w:rsid w:val="00B7297A"/>
    <w:pPr>
      <w:numPr>
        <w:ilvl w:val="1"/>
        <w:numId w:val="1"/>
      </w:numPr>
      <w:spacing w:before="80" w:after="80"/>
    </w:pPr>
  </w:style>
  <w:style w:type="paragraph" w:styleId="Listepuces3">
    <w:name w:val="List Bullet 3"/>
    <w:aliases w:val="Puce 3"/>
    <w:basedOn w:val="Normal"/>
    <w:uiPriority w:val="24"/>
    <w:semiHidden/>
    <w:qFormat/>
    <w:rsid w:val="00B7297A"/>
    <w:pPr>
      <w:numPr>
        <w:ilvl w:val="2"/>
        <w:numId w:val="1"/>
      </w:numPr>
      <w:spacing w:before="80" w:after="80"/>
    </w:pPr>
  </w:style>
  <w:style w:type="paragraph" w:styleId="Titre">
    <w:name w:val="Title"/>
    <w:basedOn w:val="Normal"/>
    <w:next w:val="Normal"/>
    <w:link w:val="TitreCar"/>
    <w:uiPriority w:val="4"/>
    <w:semiHidden/>
    <w:rsid w:val="00636E87"/>
    <w:pPr>
      <w:suppressAutoHyphens/>
      <w:spacing w:after="0"/>
      <w:contextualSpacing/>
      <w:jc w:val="left"/>
    </w:pPr>
    <w:rPr>
      <w:rFonts w:asciiTheme="majorHAnsi" w:eastAsiaTheme="majorEastAsia" w:hAnsiTheme="majorHAnsi" w:cstheme="majorBidi"/>
      <w:caps/>
      <w:color w:val="5C88DA" w:themeColor="accent1"/>
      <w:kern w:val="28"/>
      <w:sz w:val="60"/>
      <w:szCs w:val="56"/>
    </w:rPr>
  </w:style>
  <w:style w:type="character" w:customStyle="1" w:styleId="TitreCar">
    <w:name w:val="Titre Car"/>
    <w:basedOn w:val="Policepardfaut"/>
    <w:link w:val="Titre"/>
    <w:uiPriority w:val="4"/>
    <w:semiHidden/>
    <w:rsid w:val="00636E87"/>
    <w:rPr>
      <w:rFonts w:asciiTheme="majorHAnsi" w:eastAsiaTheme="majorEastAsia" w:hAnsiTheme="majorHAnsi" w:cstheme="majorBidi"/>
      <w:caps/>
      <w:color w:val="5C88DA" w:themeColor="accent1"/>
      <w:kern w:val="28"/>
      <w:sz w:val="60"/>
      <w:szCs w:val="56"/>
    </w:rPr>
  </w:style>
  <w:style w:type="paragraph" w:styleId="Lgende">
    <w:name w:val="caption"/>
    <w:basedOn w:val="Normal"/>
    <w:next w:val="Normal"/>
    <w:uiPriority w:val="29"/>
    <w:qFormat/>
    <w:rsid w:val="00B33EED"/>
    <w:pPr>
      <w:keepNext/>
      <w:suppressAutoHyphens/>
      <w:spacing w:before="360"/>
      <w:ind w:right="142"/>
      <w:jc w:val="left"/>
    </w:pPr>
    <w:rPr>
      <w:i/>
      <w:iCs/>
      <w:sz w:val="24"/>
      <w:szCs w:val="18"/>
    </w:rPr>
  </w:style>
  <w:style w:type="paragraph" w:customStyle="1" w:styleId="Espace2pt">
    <w:name w:val="Espace 2 pt"/>
    <w:basedOn w:val="Normal"/>
    <w:next w:val="Normal"/>
    <w:uiPriority w:val="49"/>
    <w:semiHidden/>
    <w:rsid w:val="0027768E"/>
    <w:pPr>
      <w:keepLines/>
      <w:suppressAutoHyphens/>
      <w:spacing w:before="2" w:after="2" w:line="40" w:lineRule="exact"/>
    </w:pPr>
    <w:rPr>
      <w:rFonts w:eastAsia="Times New Roman" w:cs="Times New Roman"/>
      <w:sz w:val="4"/>
      <w:szCs w:val="24"/>
      <w:lang w:eastAsia="fr-FR"/>
    </w:rPr>
  </w:style>
  <w:style w:type="paragraph" w:customStyle="1" w:styleId="TablNote">
    <w:name w:val="TablNote"/>
    <w:basedOn w:val="Normal"/>
    <w:next w:val="Normal"/>
    <w:uiPriority w:val="32"/>
    <w:qFormat/>
    <w:rsid w:val="00970F8F"/>
    <w:pPr>
      <w:suppressAutoHyphens/>
      <w:spacing w:before="100" w:after="300"/>
      <w:contextualSpacing/>
      <w:jc w:val="left"/>
    </w:pPr>
    <w:rPr>
      <w:i/>
      <w:sz w:val="16"/>
    </w:rPr>
  </w:style>
  <w:style w:type="paragraph" w:customStyle="1" w:styleId="Findudocument">
    <w:name w:val="Fin du document"/>
    <w:basedOn w:val="Normal"/>
    <w:next w:val="Normal"/>
    <w:uiPriority w:val="48"/>
    <w:semiHidden/>
    <w:rsid w:val="00061676"/>
    <w:pPr>
      <w:numPr>
        <w:numId w:val="2"/>
      </w:numPr>
      <w:suppressAutoHyphens/>
      <w:spacing w:before="100" w:after="100"/>
      <w:jc w:val="center"/>
    </w:pPr>
  </w:style>
  <w:style w:type="paragraph" w:customStyle="1" w:styleId="Espace150pt">
    <w:name w:val="Espace 150 pt"/>
    <w:basedOn w:val="Normal"/>
    <w:next w:val="Normal"/>
    <w:uiPriority w:val="49"/>
    <w:semiHidden/>
    <w:rsid w:val="00C8296C"/>
    <w:pPr>
      <w:keepLines/>
      <w:suppressAutoHyphens/>
      <w:spacing w:before="2" w:after="3000"/>
      <w:jc w:val="left"/>
    </w:pPr>
    <w:rPr>
      <w:rFonts w:eastAsia="Times New Roman" w:cs="Times New Roman"/>
      <w:szCs w:val="24"/>
      <w:lang w:eastAsia="fr-FR"/>
    </w:rPr>
  </w:style>
  <w:style w:type="table" w:customStyle="1" w:styleId="TABLEAUDEPOSITIONNEMENT">
    <w:name w:val="TABLEAU DE POSITIONNEMENT"/>
    <w:basedOn w:val="TableauNormal"/>
    <w:uiPriority w:val="99"/>
    <w:rsid w:val="00750022"/>
    <w:pPr>
      <w:spacing w:after="0" w:line="240" w:lineRule="auto"/>
    </w:pPr>
    <w:tblPr>
      <w:jc w:val="center"/>
      <w:tblCellMar>
        <w:left w:w="0" w:type="dxa"/>
        <w:right w:w="0" w:type="dxa"/>
      </w:tblCellMar>
    </w:tblPr>
    <w:trPr>
      <w:jc w:val="center"/>
    </w:trPr>
    <w:tcPr>
      <w:vAlign w:val="center"/>
    </w:tcPr>
  </w:style>
  <w:style w:type="paragraph" w:customStyle="1" w:styleId="TablTexte">
    <w:name w:val="TablTexte"/>
    <w:basedOn w:val="Normal"/>
    <w:uiPriority w:val="29"/>
    <w:qFormat/>
    <w:rsid w:val="008D5BC0"/>
    <w:pPr>
      <w:keepLines/>
      <w:suppressAutoHyphens/>
      <w:spacing w:before="60" w:after="60"/>
      <w:jc w:val="center"/>
    </w:pPr>
    <w:rPr>
      <w:rFonts w:eastAsia="Times New Roman" w:cs="Times New Roman"/>
      <w:sz w:val="20"/>
      <w:szCs w:val="24"/>
      <w:lang w:eastAsia="fr-FR"/>
    </w:rPr>
  </w:style>
  <w:style w:type="table" w:styleId="Grilledutableau">
    <w:name w:val="Table Grid"/>
    <w:basedOn w:val="TableauNormal"/>
    <w:uiPriority w:val="39"/>
    <w:rsid w:val="008C4871"/>
    <w:pPr>
      <w:spacing w:after="0" w:line="240" w:lineRule="auto"/>
    </w:pPr>
    <w:tblPr>
      <w:tblStyleRowBandSize w:val="1"/>
      <w:tblBorders>
        <w:insideV w:val="single" w:sz="4" w:space="0" w:color="BFBFBF" w:themeColor="background1" w:themeShade="BF"/>
      </w:tblBorders>
      <w:tblCellMar>
        <w:left w:w="57" w:type="dxa"/>
        <w:right w:w="57" w:type="dxa"/>
      </w:tblCellMar>
    </w:tblPr>
    <w:trPr>
      <w:cantSplit/>
    </w:trPr>
    <w:tcPr>
      <w:vAlign w:val="center"/>
    </w:tcPr>
    <w:tblStylePr w:type="firstRow">
      <w:pPr>
        <w:keepNext/>
        <w:wordWrap/>
      </w:pPr>
      <w:rPr>
        <w:b/>
        <w:i w:val="0"/>
        <w:color w:val="D2005E" w:themeColor="accent6"/>
      </w:rPr>
      <w:tblPr/>
      <w:trPr>
        <w:cantSplit w:val="0"/>
        <w:tblHeader/>
      </w:trPr>
      <w:tcPr>
        <w:tcBorders>
          <w:top w:val="nil"/>
          <w:left w:val="nil"/>
          <w:bottom w:val="nil"/>
          <w:right w:val="nil"/>
          <w:insideH w:val="nil"/>
          <w:insideV w:val="single" w:sz="4" w:space="0" w:color="BFBFBF" w:themeColor="background1" w:themeShade="BF"/>
          <w:tl2br w:val="nil"/>
          <w:tr2bl w:val="nil"/>
        </w:tcBorders>
        <w:shd w:val="clear" w:color="auto" w:fill="5C88DA" w:themeFill="accent1"/>
      </w:tcPr>
    </w:tblStylePr>
    <w:tblStylePr w:type="lastRow">
      <w:rPr>
        <w:b/>
      </w:rPr>
      <w:tblPr/>
      <w:tcPr>
        <w:tcBorders>
          <w:top w:val="single" w:sz="12" w:space="0" w:color="A6A6A6" w:themeColor="background1" w:themeShade="A6"/>
          <w:left w:val="nil"/>
          <w:bottom w:val="single" w:sz="12" w:space="0" w:color="A6A6A6" w:themeColor="background1" w:themeShade="A6"/>
          <w:right w:val="nil"/>
          <w:insideH w:val="nil"/>
          <w:insideV w:val="single" w:sz="4" w:space="0" w:color="BFBFBF" w:themeColor="background1" w:themeShade="BF"/>
          <w:tl2br w:val="nil"/>
          <w:tr2bl w:val="nil"/>
        </w:tcBorders>
      </w:tcPr>
    </w:tblStylePr>
    <w:tblStylePr w:type="firstCol">
      <w:rPr>
        <w:i w:val="0"/>
      </w:rPr>
    </w:tblStylePr>
    <w:tblStylePr w:type="band1Horz">
      <w:tblPr/>
      <w:tcPr>
        <w:tcBorders>
          <w:top w:val="nil"/>
          <w:left w:val="nil"/>
          <w:bottom w:val="nil"/>
          <w:right w:val="nil"/>
          <w:insideH w:val="nil"/>
          <w:insideV w:val="single" w:sz="4" w:space="0" w:color="BFBFBF" w:themeColor="background1" w:themeShade="BF"/>
          <w:tl2br w:val="nil"/>
          <w:tr2bl w:val="nil"/>
        </w:tcBorders>
        <w:shd w:val="clear" w:color="auto" w:fill="DEE7F7" w:themeFill="accent1" w:themeFillTint="33"/>
      </w:tcPr>
    </w:tblStylePr>
  </w:style>
  <w:style w:type="paragraph" w:customStyle="1" w:styleId="SOUS-TITREDUDOCUMENT">
    <w:name w:val="SOUS-TITRE DU DOCUMENT"/>
    <w:basedOn w:val="Normal"/>
    <w:next w:val="Normal"/>
    <w:uiPriority w:val="2"/>
    <w:rsid w:val="009F67AD"/>
    <w:pPr>
      <w:keepNext/>
      <w:pBdr>
        <w:top w:val="single" w:sz="4" w:space="6" w:color="FFFFFF" w:themeColor="background1"/>
      </w:pBdr>
      <w:suppressAutoHyphens/>
      <w:spacing w:after="0"/>
      <w:ind w:left="454" w:right="454"/>
      <w:jc w:val="left"/>
    </w:pPr>
    <w:rPr>
      <w:rFonts w:asciiTheme="majorHAnsi" w:hAnsiTheme="majorHAnsi"/>
      <w:caps/>
      <w:color w:val="FFFFFF" w:themeColor="background1"/>
      <w:sz w:val="44"/>
    </w:rPr>
  </w:style>
  <w:style w:type="paragraph" w:customStyle="1" w:styleId="TITREDUDOCUMENT">
    <w:name w:val="TITRE DU DOCUMENT"/>
    <w:basedOn w:val="Normal"/>
    <w:next w:val="Normal"/>
    <w:uiPriority w:val="1"/>
    <w:rsid w:val="00943AB6"/>
    <w:pPr>
      <w:keepNext/>
      <w:suppressAutoHyphens/>
      <w:spacing w:before="0" w:after="0"/>
      <w:ind w:left="454" w:right="454"/>
      <w:jc w:val="left"/>
    </w:pPr>
    <w:rPr>
      <w:rFonts w:asciiTheme="majorHAnsi" w:hAnsiTheme="majorHAnsi"/>
      <w:b/>
      <w:caps/>
      <w:color w:val="FFFFFF" w:themeColor="background1"/>
      <w:sz w:val="44"/>
    </w:rPr>
  </w:style>
  <w:style w:type="paragraph" w:customStyle="1" w:styleId="DATEDUDOCUMENT">
    <w:name w:val="DATE DU DOCUMENT"/>
    <w:basedOn w:val="Normal"/>
    <w:next w:val="Normal"/>
    <w:uiPriority w:val="3"/>
    <w:rsid w:val="00AB555D"/>
    <w:pPr>
      <w:keepNext/>
      <w:suppressAutoHyphens/>
      <w:spacing w:before="240" w:after="0"/>
      <w:ind w:left="454" w:right="454"/>
      <w:jc w:val="left"/>
    </w:pPr>
    <w:rPr>
      <w:rFonts w:asciiTheme="majorHAnsi" w:hAnsiTheme="majorHAnsi"/>
      <w:caps/>
      <w:color w:val="FFFFFF" w:themeColor="background1"/>
    </w:rPr>
  </w:style>
  <w:style w:type="paragraph" w:customStyle="1" w:styleId="Sautdepage">
    <w:name w:val="Saut de page"/>
    <w:basedOn w:val="Normal"/>
    <w:next w:val="Normal"/>
    <w:uiPriority w:val="18"/>
    <w:semiHidden/>
    <w:rsid w:val="00EA3DB1"/>
    <w:pPr>
      <w:pageBreakBefore/>
      <w:suppressAutoHyphens/>
      <w:spacing w:before="2" w:after="2"/>
      <w:jc w:val="left"/>
    </w:pPr>
  </w:style>
  <w:style w:type="paragraph" w:customStyle="1" w:styleId="Intertitre">
    <w:name w:val="Intertitre"/>
    <w:basedOn w:val="Normal"/>
    <w:next w:val="Normal"/>
    <w:uiPriority w:val="10"/>
    <w:semiHidden/>
    <w:rsid w:val="008A14C6"/>
    <w:pPr>
      <w:keepNext/>
      <w:suppressAutoHyphens/>
      <w:spacing w:before="240"/>
      <w:jc w:val="left"/>
    </w:pPr>
    <w:rPr>
      <w:b/>
    </w:rPr>
  </w:style>
  <w:style w:type="paragraph" w:customStyle="1" w:styleId="Numros">
    <w:name w:val="Numéros"/>
    <w:basedOn w:val="Normal"/>
    <w:uiPriority w:val="25"/>
    <w:semiHidden/>
    <w:qFormat/>
    <w:rsid w:val="003C2114"/>
    <w:pPr>
      <w:keepLines/>
      <w:numPr>
        <w:numId w:val="3"/>
      </w:numPr>
      <w:tabs>
        <w:tab w:val="clear" w:pos="227"/>
        <w:tab w:val="left" w:pos="340"/>
      </w:tabs>
      <w:ind w:left="0" w:firstLine="0"/>
    </w:pPr>
    <w:rPr>
      <w:rFonts w:eastAsia="Times New Roman" w:cs="Times New Roman"/>
      <w:szCs w:val="24"/>
      <w:lang w:eastAsia="fr-FR"/>
    </w:rPr>
  </w:style>
  <w:style w:type="paragraph" w:customStyle="1" w:styleId="TablPuce">
    <w:name w:val="TablPuce"/>
    <w:basedOn w:val="TablTexte"/>
    <w:uiPriority w:val="31"/>
    <w:semiHidden/>
    <w:rsid w:val="005D1108"/>
    <w:pPr>
      <w:spacing w:before="40" w:after="240"/>
    </w:pPr>
  </w:style>
  <w:style w:type="paragraph" w:customStyle="1" w:styleId="Infotexte">
    <w:name w:val="Infotexte"/>
    <w:basedOn w:val="Normal"/>
    <w:semiHidden/>
    <w:rsid w:val="00C057E5"/>
    <w:pPr>
      <w:numPr>
        <w:numId w:val="4"/>
      </w:numPr>
      <w:suppressAutoHyphens/>
      <w:spacing w:before="2" w:after="2"/>
      <w:jc w:val="left"/>
    </w:pPr>
    <w:rPr>
      <w:b/>
      <w:caps/>
      <w:noProof/>
      <w:color w:val="C00000"/>
      <w:bdr w:val="single" w:sz="8" w:space="0" w:color="F2F2F2" w:themeColor="background1" w:themeShade="F2"/>
      <w:shd w:val="clear" w:color="auto" w:fill="D9D9D9" w:themeFill="background1" w:themeFillShade="D9"/>
      <w:lang w:eastAsia="fr-FR"/>
    </w:rPr>
  </w:style>
  <w:style w:type="paragraph" w:customStyle="1" w:styleId="solidaire">
    <w:name w:val="§ solidaire"/>
    <w:basedOn w:val="Normal"/>
    <w:next w:val="Normal"/>
    <w:uiPriority w:val="20"/>
    <w:semiHidden/>
    <w:rsid w:val="00423992"/>
    <w:pPr>
      <w:keepNext/>
      <w:keepLines/>
    </w:pPr>
  </w:style>
  <w:style w:type="paragraph" w:customStyle="1" w:styleId="SOMMAIRE">
    <w:name w:val="SOMMAIRE"/>
    <w:basedOn w:val="Normal"/>
    <w:next w:val="Normal"/>
    <w:link w:val="SOMMAIRECar"/>
    <w:uiPriority w:val="7"/>
    <w:semiHidden/>
    <w:rsid w:val="00181470"/>
    <w:pPr>
      <w:keepNext/>
      <w:pBdr>
        <w:bottom w:val="single" w:sz="8" w:space="10" w:color="5C88DA" w:themeColor="accent1"/>
      </w:pBdr>
      <w:suppressAutoHyphens/>
      <w:spacing w:before="1200" w:after="600"/>
      <w:jc w:val="left"/>
      <w:outlineLvl w:val="8"/>
    </w:pPr>
    <w:rPr>
      <w:rFonts w:asciiTheme="majorHAnsi" w:hAnsiTheme="majorHAnsi"/>
      <w:caps/>
      <w:color w:val="27251F" w:themeColor="text1"/>
      <w:spacing w:val="20"/>
      <w:sz w:val="52"/>
    </w:rPr>
  </w:style>
  <w:style w:type="character" w:customStyle="1" w:styleId="SOMMAIRECar">
    <w:name w:val="SOMMAIRE Car"/>
    <w:basedOn w:val="Policepardfaut"/>
    <w:link w:val="SOMMAIRE"/>
    <w:uiPriority w:val="7"/>
    <w:semiHidden/>
    <w:rsid w:val="00181470"/>
    <w:rPr>
      <w:rFonts w:asciiTheme="majorHAnsi" w:hAnsiTheme="majorHAnsi"/>
      <w:caps/>
      <w:color w:val="27251F" w:themeColor="text1"/>
      <w:spacing w:val="20"/>
      <w:sz w:val="52"/>
    </w:rPr>
  </w:style>
  <w:style w:type="paragraph" w:customStyle="1" w:styleId="InfoUtilisateur">
    <w:name w:val="InfoUtilisateur"/>
    <w:basedOn w:val="Normal"/>
    <w:next w:val="Normal"/>
    <w:uiPriority w:val="98"/>
    <w:semiHidden/>
    <w:rsid w:val="00181470"/>
    <w:pPr>
      <w:keepNext/>
      <w:keepLines/>
      <w:numPr>
        <w:numId w:val="8"/>
      </w:numPr>
      <w:pBdr>
        <w:top w:val="single" w:sz="8" w:space="2" w:color="5C88DA" w:themeColor="accent1"/>
        <w:left w:val="single" w:sz="8" w:space="1" w:color="5C88DA" w:themeColor="accent1"/>
        <w:bottom w:val="single" w:sz="8" w:space="1" w:color="5C88DA" w:themeColor="accent1"/>
        <w:right w:val="single" w:sz="8" w:space="1" w:color="5C88DA" w:themeColor="accent1"/>
      </w:pBdr>
      <w:shd w:val="clear" w:color="auto" w:fill="DEE7F7" w:themeFill="accent1" w:themeFillTint="33"/>
      <w:suppressAutoHyphens/>
      <w:spacing w:before="2" w:after="2"/>
      <w:ind w:right="57"/>
      <w:jc w:val="center"/>
    </w:pPr>
    <w:rPr>
      <w:rFonts w:ascii="Consolas" w:eastAsia="Batang" w:hAnsi="Consolas"/>
      <w:caps/>
      <w:color w:val="1B365D" w:themeColor="accent3"/>
      <w:sz w:val="18"/>
    </w:rPr>
  </w:style>
  <w:style w:type="character" w:customStyle="1" w:styleId="Modifiable">
    <w:name w:val="Modifiable"/>
    <w:basedOn w:val="Policepardfaut"/>
    <w:uiPriority w:val="98"/>
    <w:semiHidden/>
    <w:rsid w:val="00455C3E"/>
    <w:rPr>
      <w:color w:val="C00000"/>
      <w:shd w:val="clear" w:color="auto" w:fill="FFE593"/>
    </w:rPr>
  </w:style>
  <w:style w:type="paragraph" w:customStyle="1" w:styleId="InterTableaux">
    <w:name w:val="InterTableaux"/>
    <w:basedOn w:val="Normal"/>
    <w:next w:val="Normal"/>
    <w:uiPriority w:val="29"/>
    <w:semiHidden/>
    <w:rsid w:val="00C33E83"/>
    <w:pPr>
      <w:spacing w:before="0" w:after="0"/>
      <w:jc w:val="left"/>
    </w:pPr>
  </w:style>
  <w:style w:type="paragraph" w:customStyle="1" w:styleId="TablText2">
    <w:name w:val="TablText2"/>
    <w:basedOn w:val="TablTexte"/>
    <w:uiPriority w:val="30"/>
    <w:semiHidden/>
    <w:rsid w:val="00384AFF"/>
    <w:pPr>
      <w:keepNext/>
    </w:pPr>
    <w:rPr>
      <w:spacing w:val="-2"/>
      <w:sz w:val="17"/>
    </w:rPr>
  </w:style>
  <w:style w:type="paragraph" w:customStyle="1" w:styleId="TablText3">
    <w:name w:val="TablText3"/>
    <w:basedOn w:val="TablTexte"/>
    <w:uiPriority w:val="30"/>
    <w:semiHidden/>
    <w:rsid w:val="003206CC"/>
    <w:rPr>
      <w:spacing w:val="-4"/>
      <w:sz w:val="16"/>
    </w:rPr>
  </w:style>
  <w:style w:type="paragraph" w:customStyle="1" w:styleId="TablText4">
    <w:name w:val="TablText4"/>
    <w:basedOn w:val="TablTexte"/>
    <w:uiPriority w:val="30"/>
    <w:semiHidden/>
    <w:rsid w:val="003206CC"/>
    <w:rPr>
      <w:spacing w:val="-5"/>
      <w:sz w:val="15"/>
    </w:rPr>
  </w:style>
  <w:style w:type="paragraph" w:customStyle="1" w:styleId="TablText5">
    <w:name w:val="TablText5"/>
    <w:basedOn w:val="TablTexte"/>
    <w:uiPriority w:val="30"/>
    <w:semiHidden/>
    <w:rsid w:val="00C75288"/>
    <w:rPr>
      <w:spacing w:val="-6"/>
      <w:sz w:val="14"/>
    </w:rPr>
  </w:style>
  <w:style w:type="paragraph" w:customStyle="1" w:styleId="Normal15ptavant">
    <w:name w:val="Normal 15 pt avant"/>
    <w:basedOn w:val="Normal"/>
    <w:next w:val="Normal"/>
    <w:uiPriority w:val="19"/>
    <w:semiHidden/>
    <w:rsid w:val="00FD3CAF"/>
    <w:pPr>
      <w:spacing w:before="300"/>
    </w:pPr>
  </w:style>
  <w:style w:type="table" w:customStyle="1" w:styleId="TABLEAUDELACOUVERTURE">
    <w:name w:val="TABLEAU DE LA COUVERTURE"/>
    <w:basedOn w:val="TableauNormal"/>
    <w:uiPriority w:val="99"/>
    <w:rsid w:val="00996AFD"/>
    <w:pPr>
      <w:spacing w:after="0" w:line="240" w:lineRule="auto"/>
    </w:pPr>
    <w:tblPr>
      <w:tblCellMar>
        <w:left w:w="0" w:type="dxa"/>
        <w:right w:w="0" w:type="dxa"/>
      </w:tblCellMar>
    </w:tblPr>
    <w:tcPr>
      <w:shd w:val="clear" w:color="auto" w:fill="5C88DA" w:themeFill="accent1"/>
      <w:vAlign w:val="center"/>
    </w:tcPr>
  </w:style>
  <w:style w:type="table" w:customStyle="1" w:styleId="TABLEAUDUPIEDDEPAGE">
    <w:name w:val="TABLEAU DU PIED DE PAGE"/>
    <w:basedOn w:val="TableauNormal"/>
    <w:uiPriority w:val="99"/>
    <w:rsid w:val="00750022"/>
    <w:pPr>
      <w:spacing w:after="0" w:line="240" w:lineRule="auto"/>
    </w:pPr>
    <w:tblPr/>
  </w:style>
  <w:style w:type="character" w:styleId="Numrodepage">
    <w:name w:val="page number"/>
    <w:basedOn w:val="Policepardfaut"/>
    <w:uiPriority w:val="99"/>
    <w:semiHidden/>
    <w:rsid w:val="00C077B8"/>
    <w:rPr>
      <w:color w:val="FFFFFF" w:themeColor="background1"/>
      <w:spacing w:val="-4"/>
      <w:sz w:val="18"/>
    </w:rPr>
  </w:style>
  <w:style w:type="paragraph" w:styleId="Textedebulles">
    <w:name w:val="Balloon Text"/>
    <w:basedOn w:val="Normal"/>
    <w:link w:val="TextedebullesCar"/>
    <w:uiPriority w:val="99"/>
    <w:semiHidden/>
    <w:unhideWhenUsed/>
    <w:rsid w:val="006110C7"/>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110C7"/>
    <w:rPr>
      <w:rFonts w:ascii="Segoe UI" w:hAnsi="Segoe UI" w:cs="Segoe UI"/>
      <w:color w:val="326295" w:themeColor="accent2"/>
      <w:sz w:val="18"/>
      <w:szCs w:val="18"/>
    </w:rPr>
  </w:style>
  <w:style w:type="paragraph" w:customStyle="1" w:styleId="Chapeau">
    <w:name w:val="Chapeau"/>
    <w:basedOn w:val="Normal"/>
    <w:next w:val="Titre2"/>
    <w:uiPriority w:val="9"/>
    <w:qFormat/>
    <w:rsid w:val="00352FBE"/>
    <w:pPr>
      <w:suppressAutoHyphens/>
      <w:spacing w:before="360" w:after="360"/>
      <w:jc w:val="center"/>
    </w:pPr>
    <w:rPr>
      <w:sz w:val="28"/>
    </w:rPr>
  </w:style>
  <w:style w:type="paragraph" w:customStyle="1" w:styleId="Exergue">
    <w:name w:val="Exergue"/>
    <w:basedOn w:val="Normal"/>
    <w:uiPriority w:val="33"/>
    <w:qFormat/>
    <w:rsid w:val="004D317B"/>
    <w:pPr>
      <w:suppressAutoHyphens/>
      <w:spacing w:before="360" w:after="240" w:line="240" w:lineRule="auto"/>
      <w:ind w:left="1049" w:right="1049"/>
      <w:jc w:val="center"/>
    </w:pPr>
    <w:rPr>
      <w:sz w:val="24"/>
    </w:rPr>
  </w:style>
  <w:style w:type="paragraph" w:customStyle="1" w:styleId="ExergueNumrotation">
    <w:name w:val="Exergue / Numérotation"/>
    <w:basedOn w:val="Normal"/>
    <w:semiHidden/>
    <w:rsid w:val="008D5286"/>
    <w:pPr>
      <w:spacing w:before="0" w:after="0" w:line="180" w:lineRule="auto"/>
      <w:jc w:val="center"/>
    </w:pPr>
    <w:rPr>
      <w:b/>
      <w:color w:val="FFFFFF" w:themeColor="background1"/>
      <w:sz w:val="24"/>
    </w:rPr>
  </w:style>
  <w:style w:type="paragraph" w:customStyle="1" w:styleId="Filet">
    <w:name w:val="Filet"/>
    <w:basedOn w:val="Exergue"/>
    <w:next w:val="Exergue"/>
    <w:uiPriority w:val="33"/>
    <w:qFormat/>
    <w:rsid w:val="00CE3CCA"/>
    <w:pPr>
      <w:pBdr>
        <w:bottom w:val="single" w:sz="4" w:space="1" w:color="auto"/>
      </w:pBdr>
      <w:spacing w:before="240" w:after="480" w:line="216" w:lineRule="auto"/>
    </w:pPr>
  </w:style>
  <w:style w:type="paragraph" w:customStyle="1" w:styleId="Filet2">
    <w:name w:val="Filet 2"/>
    <w:basedOn w:val="Filet"/>
    <w:semiHidden/>
    <w:rsid w:val="006A2A2D"/>
    <w:pPr>
      <w:pBdr>
        <w:top w:val="single" w:sz="8" w:space="1" w:color="5C88DA" w:themeColor="accent1"/>
        <w:bottom w:val="none" w:sz="0" w:space="0" w:color="auto"/>
      </w:pBdr>
      <w:spacing w:before="180" w:after="0" w:line="192" w:lineRule="auto"/>
      <w:ind w:left="2835" w:right="2835"/>
    </w:pPr>
    <w:rPr>
      <w:color w:val="231F20"/>
      <w:sz w:val="16"/>
    </w:rPr>
  </w:style>
  <w:style w:type="paragraph" w:customStyle="1" w:styleId="wwwcesifr">
    <w:name w:val="www.cesi.fr"/>
    <w:basedOn w:val="Normal"/>
    <w:uiPriority w:val="49"/>
    <w:semiHidden/>
    <w:rsid w:val="00FD0B24"/>
    <w:pPr>
      <w:suppressAutoHyphens/>
      <w:spacing w:before="0" w:after="0"/>
      <w:jc w:val="right"/>
    </w:pPr>
    <w:rPr>
      <w:color w:val="27251F" w:themeColor="text1"/>
      <w:sz w:val="17"/>
    </w:rPr>
  </w:style>
  <w:style w:type="character" w:customStyle="1" w:styleId="Barreoblique">
    <w:name w:val="Barre oblique"/>
    <w:basedOn w:val="Policepardfaut"/>
    <w:uiPriority w:val="49"/>
    <w:semiHidden/>
    <w:rsid w:val="00CB76D9"/>
    <w:rPr>
      <w:rFonts w:asciiTheme="minorHAnsi" w:hAnsiTheme="minorHAnsi" w:cstheme="minorHAnsi"/>
      <w:w w:val="50"/>
      <w:position w:val="-2"/>
      <w:sz w:val="28"/>
    </w:rPr>
  </w:style>
  <w:style w:type="paragraph" w:customStyle="1" w:styleId="Encart1">
    <w:name w:val="Encart1"/>
    <w:basedOn w:val="Normal"/>
    <w:uiPriority w:val="35"/>
    <w:qFormat/>
    <w:rsid w:val="009564CF"/>
    <w:pPr>
      <w:pBdr>
        <w:top w:val="single" w:sz="8" w:space="8" w:color="5C88DA" w:themeColor="accent1"/>
        <w:left w:val="single" w:sz="8" w:space="8" w:color="5C88DA" w:themeColor="accent1"/>
        <w:bottom w:val="single" w:sz="8" w:space="8" w:color="5C88DA" w:themeColor="accent1"/>
        <w:right w:val="single" w:sz="8" w:space="8" w:color="5C88DA" w:themeColor="accent1"/>
      </w:pBdr>
      <w:shd w:val="clear" w:color="auto" w:fill="DEE7F7" w:themeFill="accent1" w:themeFillTint="33"/>
      <w:tabs>
        <w:tab w:val="left" w:leader="dot" w:pos="1985"/>
      </w:tabs>
      <w:ind w:left="176" w:right="176"/>
    </w:pPr>
  </w:style>
  <w:style w:type="paragraph" w:customStyle="1" w:styleId="EncPuce1">
    <w:name w:val="Enc.Puce1"/>
    <w:basedOn w:val="Encart1"/>
    <w:uiPriority w:val="36"/>
    <w:qFormat/>
    <w:rsid w:val="00265465"/>
    <w:pPr>
      <w:numPr>
        <w:numId w:val="7"/>
      </w:numPr>
    </w:pPr>
  </w:style>
  <w:style w:type="paragraph" w:customStyle="1" w:styleId="Rfs">
    <w:name w:val="Réfs."/>
    <w:basedOn w:val="Normal"/>
    <w:uiPriority w:val="44"/>
    <w:qFormat/>
    <w:rsid w:val="00672F68"/>
    <w:pPr>
      <w:ind w:left="425" w:hanging="425"/>
    </w:pPr>
    <w:rPr>
      <w:sz w:val="20"/>
    </w:rPr>
  </w:style>
  <w:style w:type="paragraph" w:customStyle="1" w:styleId="EncTitre1">
    <w:name w:val="Enc.Titre1"/>
    <w:basedOn w:val="Encart1"/>
    <w:uiPriority w:val="34"/>
    <w:qFormat/>
    <w:rsid w:val="00CA605D"/>
    <w:pPr>
      <w:keepNext/>
      <w:spacing w:before="300"/>
      <w:jc w:val="center"/>
    </w:pPr>
    <w:rPr>
      <w:b/>
      <w:sz w:val="28"/>
    </w:rPr>
  </w:style>
  <w:style w:type="character" w:customStyle="1" w:styleId="Consolas">
    <w:name w:val="Consolas"/>
    <w:basedOn w:val="Policepardfaut"/>
    <w:uiPriority w:val="1"/>
    <w:semiHidden/>
    <w:rsid w:val="00E377CF"/>
    <w:rPr>
      <w:rFonts w:ascii="Consolas" w:hAnsi="Consolas"/>
      <w:b w:val="0"/>
      <w:i w:val="0"/>
      <w:color w:val="645F50" w:themeColor="text1" w:themeTint="BF"/>
      <w:spacing w:val="-10"/>
      <w:sz w:val="19"/>
    </w:rPr>
  </w:style>
  <w:style w:type="paragraph" w:customStyle="1" w:styleId="Sparateurnotes">
    <w:name w:val="Séparateur notes"/>
    <w:basedOn w:val="Normal"/>
    <w:uiPriority w:val="98"/>
    <w:semiHidden/>
    <w:rsid w:val="00DD4058"/>
    <w:pPr>
      <w:suppressAutoHyphens/>
      <w:spacing w:before="60" w:after="60"/>
      <w:jc w:val="left"/>
    </w:pPr>
  </w:style>
  <w:style w:type="character" w:customStyle="1" w:styleId="NumPage99">
    <w:name w:val="NumPage &gt; 99"/>
    <w:basedOn w:val="Policepardfaut"/>
    <w:uiPriority w:val="98"/>
    <w:semiHidden/>
    <w:rsid w:val="000C5513"/>
    <w:rPr>
      <w:color w:val="FFFFFF" w:themeColor="background1"/>
      <w:spacing w:val="-8"/>
      <w:sz w:val="16"/>
    </w:rPr>
  </w:style>
  <w:style w:type="paragraph" w:customStyle="1" w:styleId="Encart2">
    <w:name w:val="Encart2"/>
    <w:basedOn w:val="Encart1"/>
    <w:uiPriority w:val="38"/>
    <w:rsid w:val="008D7F79"/>
    <w:pPr>
      <w:shd w:val="clear" w:color="auto" w:fill="F2F2F2" w:themeFill="background1" w:themeFillShade="F2"/>
    </w:pPr>
  </w:style>
  <w:style w:type="paragraph" w:customStyle="1" w:styleId="EncTitre2">
    <w:name w:val="Enc.Titre2"/>
    <w:basedOn w:val="Encart2"/>
    <w:next w:val="Encart2"/>
    <w:uiPriority w:val="37"/>
    <w:rsid w:val="00CA605D"/>
    <w:pPr>
      <w:suppressAutoHyphens/>
      <w:spacing w:before="300"/>
      <w:jc w:val="center"/>
    </w:pPr>
    <w:rPr>
      <w:b/>
      <w:sz w:val="28"/>
    </w:rPr>
  </w:style>
  <w:style w:type="paragraph" w:customStyle="1" w:styleId="EncPuce2">
    <w:name w:val="Enc.Puce2"/>
    <w:basedOn w:val="Encart2"/>
    <w:uiPriority w:val="39"/>
    <w:rsid w:val="00662AB4"/>
    <w:pPr>
      <w:numPr>
        <w:numId w:val="9"/>
      </w:numPr>
    </w:pPr>
  </w:style>
  <w:style w:type="character" w:styleId="Textedelespacerserv">
    <w:name w:val="Placeholder Text"/>
    <w:basedOn w:val="Policepardfaut"/>
    <w:uiPriority w:val="99"/>
    <w:semiHidden/>
    <w:rsid w:val="00EC6229"/>
    <w:rPr>
      <w:color w:val="808080"/>
    </w:rPr>
  </w:style>
  <w:style w:type="character" w:styleId="Marquedecommentaire">
    <w:name w:val="annotation reference"/>
    <w:basedOn w:val="Policepardfaut"/>
    <w:uiPriority w:val="99"/>
    <w:semiHidden/>
    <w:unhideWhenUsed/>
    <w:rsid w:val="009F708D"/>
    <w:rPr>
      <w:sz w:val="16"/>
      <w:szCs w:val="16"/>
    </w:rPr>
  </w:style>
  <w:style w:type="paragraph" w:styleId="Commentaire">
    <w:name w:val="annotation text"/>
    <w:basedOn w:val="Normal"/>
    <w:link w:val="CommentaireCar"/>
    <w:uiPriority w:val="99"/>
    <w:semiHidden/>
    <w:unhideWhenUsed/>
    <w:rsid w:val="009F708D"/>
    <w:pPr>
      <w:spacing w:line="240" w:lineRule="auto"/>
    </w:pPr>
    <w:rPr>
      <w:sz w:val="20"/>
      <w:szCs w:val="20"/>
    </w:rPr>
  </w:style>
  <w:style w:type="character" w:customStyle="1" w:styleId="CommentaireCar">
    <w:name w:val="Commentaire Car"/>
    <w:basedOn w:val="Policepardfaut"/>
    <w:link w:val="Commentaire"/>
    <w:uiPriority w:val="99"/>
    <w:semiHidden/>
    <w:rsid w:val="009F708D"/>
    <w:rPr>
      <w:color w:val="505050" w:themeColor="text2"/>
      <w:sz w:val="20"/>
      <w:szCs w:val="20"/>
    </w:rPr>
  </w:style>
  <w:style w:type="paragraph" w:styleId="Objetducommentaire">
    <w:name w:val="annotation subject"/>
    <w:basedOn w:val="Commentaire"/>
    <w:next w:val="Commentaire"/>
    <w:link w:val="ObjetducommentaireCar"/>
    <w:uiPriority w:val="99"/>
    <w:semiHidden/>
    <w:unhideWhenUsed/>
    <w:rsid w:val="009F708D"/>
    <w:rPr>
      <w:b/>
      <w:bCs/>
    </w:rPr>
  </w:style>
  <w:style w:type="character" w:customStyle="1" w:styleId="ObjetducommentaireCar">
    <w:name w:val="Objet du commentaire Car"/>
    <w:basedOn w:val="CommentaireCar"/>
    <w:link w:val="Objetducommentaire"/>
    <w:uiPriority w:val="99"/>
    <w:semiHidden/>
    <w:rsid w:val="009F708D"/>
    <w:rPr>
      <w:b/>
      <w:bCs/>
      <w:color w:val="505050"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diagramDrawing" Target="diagrams/drawing1.xml"/><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diagramColors" Target="diagrams/colors1.xml"/><Relationship Id="rId25" Type="http://schemas.openxmlformats.org/officeDocument/2006/relationships/hyperlink" Target="https://framalibre.org/content/analysesi"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header" Target="header2.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visual-paradigm.com/"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footer" Target="footer3.xml"/><Relationship Id="rId28"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3.jpg"/><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header" Target="header3.xml"/><Relationship Id="rId27" Type="http://schemas.openxmlformats.org/officeDocument/2006/relationships/footer" Target="footer4.xml"/><Relationship Id="rId30" Type="http://schemas.openxmlformats.org/officeDocument/2006/relationships/header" Target="header6.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9.jpeg"/></Relationships>
</file>

<file path=word/_rels/header6.xml.rels><?xml version="1.0" encoding="UTF-8" standalone="yes"?>
<Relationships xmlns="http://schemas.openxmlformats.org/package/2006/relationships"><Relationship Id="rId8" Type="http://schemas.openxmlformats.org/officeDocument/2006/relationships/image" Target="media/image50.jpg"/><Relationship Id="rId13" Type="http://schemas.openxmlformats.org/officeDocument/2006/relationships/image" Target="media/image1.jpg"/><Relationship Id="rId3" Type="http://schemas.openxmlformats.org/officeDocument/2006/relationships/image" Target="media/image5.jpg"/><Relationship Id="rId7" Type="http://schemas.openxmlformats.org/officeDocument/2006/relationships/hyperlink" Target="http://www.ecole-ingenieurs.cesi.fr" TargetMode="External"/><Relationship Id="rId12" Type="http://schemas.openxmlformats.org/officeDocument/2006/relationships/image" Target="media/image90.jpeg"/><Relationship Id="rId2" Type="http://schemas.openxmlformats.org/officeDocument/2006/relationships/image" Target="media/image4.jpg"/><Relationship Id="rId1" Type="http://schemas.openxmlformats.org/officeDocument/2006/relationships/hyperlink" Target="http://www.ecole-ingenieurs.cesi.fr" TargetMode="External"/><Relationship Id="rId6" Type="http://schemas.openxmlformats.org/officeDocument/2006/relationships/image" Target="media/image8.jpeg"/><Relationship Id="rId11" Type="http://schemas.openxmlformats.org/officeDocument/2006/relationships/image" Target="media/image80.jpg"/><Relationship Id="rId5" Type="http://schemas.openxmlformats.org/officeDocument/2006/relationships/image" Target="media/image7.jpg"/><Relationship Id="rId10" Type="http://schemas.openxmlformats.org/officeDocument/2006/relationships/image" Target="media/image70.jpg"/><Relationship Id="rId4" Type="http://schemas.openxmlformats.org/officeDocument/2006/relationships/image" Target="media/image6.jpg"/><Relationship Id="rId9" Type="http://schemas.openxmlformats.org/officeDocument/2006/relationships/image" Target="media/image60.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barbolini\Documents\Travail\EIC%20-%20Bureau%20d'&#233;tude\Modes%20op&#233;ratoires\Moodle\DOC_EI_PROJECT_MODE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23AF18-5633-4ABE-9560-848DCADCBA72}" type="doc">
      <dgm:prSet loTypeId="urn:microsoft.com/office/officeart/2008/layout/AlternatingHexagons" loCatId="list" qsTypeId="urn:microsoft.com/office/officeart/2005/8/quickstyle/simple1" qsCatId="simple" csTypeId="urn:microsoft.com/office/officeart/2005/8/colors/accent1_2" csCatId="accent1" phldr="1"/>
      <dgm:spPr/>
      <dgm:t>
        <a:bodyPr/>
        <a:lstStyle/>
        <a:p>
          <a:endParaRPr lang="fr-FR"/>
        </a:p>
      </dgm:t>
    </dgm:pt>
    <dgm:pt modelId="{820B75CA-FAA5-4A74-B24A-4A0DDC8A4B07}">
      <dgm:prSet phldrT="[Texte]"/>
      <dgm:spPr/>
      <dgm:t>
        <a:bodyPr/>
        <a:lstStyle/>
        <a:p>
          <a:r>
            <a:rPr lang="fr-FR"/>
            <a:t>C++</a:t>
          </a:r>
        </a:p>
      </dgm:t>
    </dgm:pt>
    <dgm:pt modelId="{AA46DD09-EBE9-4F5B-A76E-62D9CFD1E67F}" type="parTrans" cxnId="{19E78B96-AF2E-4D5C-8F7A-8C68BF2CBCE1}">
      <dgm:prSet/>
      <dgm:spPr/>
      <dgm:t>
        <a:bodyPr/>
        <a:lstStyle/>
        <a:p>
          <a:endParaRPr lang="fr-FR"/>
        </a:p>
      </dgm:t>
    </dgm:pt>
    <dgm:pt modelId="{909081FD-50EE-4380-B175-EB984EB99D07}" type="sibTrans" cxnId="{19E78B96-AF2E-4D5C-8F7A-8C68BF2CBCE1}">
      <dgm:prSet/>
      <dgm:spPr/>
      <dgm:t>
        <a:bodyPr/>
        <a:lstStyle/>
        <a:p>
          <a:endParaRPr lang="fr-FR"/>
        </a:p>
      </dgm:t>
    </dgm:pt>
    <dgm:pt modelId="{BF877822-9816-4815-8EE7-5181EF119E46}">
      <dgm:prSet phldrT="[Texte]"/>
      <dgm:spPr/>
      <dgm:t>
        <a:bodyPr/>
        <a:lstStyle/>
        <a:p>
          <a:r>
            <a:rPr lang="fr-FR"/>
            <a:t>Visual Studio</a:t>
          </a:r>
        </a:p>
      </dgm:t>
    </dgm:pt>
    <dgm:pt modelId="{18BE4A31-2BC7-4D0B-80FE-001F1D6E012A}" type="parTrans" cxnId="{A20C0448-4A0E-41D5-BB78-0B10106C7E70}">
      <dgm:prSet/>
      <dgm:spPr/>
      <dgm:t>
        <a:bodyPr/>
        <a:lstStyle/>
        <a:p>
          <a:endParaRPr lang="fr-FR"/>
        </a:p>
      </dgm:t>
    </dgm:pt>
    <dgm:pt modelId="{76089CCD-4301-4871-9322-F2CA9560FCD5}" type="sibTrans" cxnId="{A20C0448-4A0E-41D5-BB78-0B10106C7E70}">
      <dgm:prSet/>
      <dgm:spPr/>
      <dgm:t>
        <a:bodyPr/>
        <a:lstStyle/>
        <a:p>
          <a:r>
            <a:rPr lang="fr-FR"/>
            <a:t>DB</a:t>
          </a:r>
        </a:p>
      </dgm:t>
    </dgm:pt>
    <dgm:pt modelId="{36AD92D5-3ED8-4DE2-9D37-9F16644854DC}">
      <dgm:prSet phldrT="[Texte]"/>
      <dgm:spPr/>
      <dgm:t>
        <a:bodyPr/>
        <a:lstStyle/>
        <a:p>
          <a:r>
            <a:rPr lang="fr-FR"/>
            <a:t>UML</a:t>
          </a:r>
        </a:p>
      </dgm:t>
    </dgm:pt>
    <dgm:pt modelId="{6CA76EAF-5789-4BC7-9D4B-08840AD6D87C}" type="parTrans" cxnId="{F4DE0F52-029B-4CBE-B767-209601BEAAD7}">
      <dgm:prSet/>
      <dgm:spPr/>
      <dgm:t>
        <a:bodyPr/>
        <a:lstStyle/>
        <a:p>
          <a:endParaRPr lang="fr-FR"/>
        </a:p>
      </dgm:t>
    </dgm:pt>
    <dgm:pt modelId="{31171954-8FEC-4974-A14A-5A77F96F8745}" type="sibTrans" cxnId="{F4DE0F52-029B-4CBE-B767-209601BEAAD7}">
      <dgm:prSet/>
      <dgm:spPr/>
      <dgm:t>
        <a:bodyPr/>
        <a:lstStyle/>
        <a:p>
          <a:endParaRPr lang="fr-FR"/>
        </a:p>
      </dgm:t>
    </dgm:pt>
    <dgm:pt modelId="{5F58C9A2-A0B0-4305-AE49-31EBD8B65886}" type="pres">
      <dgm:prSet presAssocID="{BC23AF18-5633-4ABE-9560-848DCADCBA72}" presName="Name0" presStyleCnt="0">
        <dgm:presLayoutVars>
          <dgm:chMax/>
          <dgm:chPref/>
          <dgm:dir/>
          <dgm:animLvl val="lvl"/>
        </dgm:presLayoutVars>
      </dgm:prSet>
      <dgm:spPr/>
      <dgm:t>
        <a:bodyPr/>
        <a:lstStyle/>
        <a:p>
          <a:endParaRPr lang="fr-FR"/>
        </a:p>
      </dgm:t>
    </dgm:pt>
    <dgm:pt modelId="{435577DD-52C2-46E5-BCFC-05A2F56A3E32}" type="pres">
      <dgm:prSet presAssocID="{820B75CA-FAA5-4A74-B24A-4A0DDC8A4B07}" presName="composite" presStyleCnt="0"/>
      <dgm:spPr/>
    </dgm:pt>
    <dgm:pt modelId="{532BC3B2-C927-4728-B75A-64FE8C7EFC50}" type="pres">
      <dgm:prSet presAssocID="{820B75CA-FAA5-4A74-B24A-4A0DDC8A4B07}" presName="Parent1" presStyleLbl="node1" presStyleIdx="0" presStyleCnt="6">
        <dgm:presLayoutVars>
          <dgm:chMax val="1"/>
          <dgm:chPref val="1"/>
          <dgm:bulletEnabled val="1"/>
        </dgm:presLayoutVars>
      </dgm:prSet>
      <dgm:spPr/>
      <dgm:t>
        <a:bodyPr/>
        <a:lstStyle/>
        <a:p>
          <a:endParaRPr lang="fr-FR"/>
        </a:p>
      </dgm:t>
    </dgm:pt>
    <dgm:pt modelId="{FD5F5D49-1D44-4F86-A330-4D9649A31083}" type="pres">
      <dgm:prSet presAssocID="{820B75CA-FAA5-4A74-B24A-4A0DDC8A4B07}" presName="Childtext1" presStyleLbl="revTx" presStyleIdx="0" presStyleCnt="3">
        <dgm:presLayoutVars>
          <dgm:chMax val="0"/>
          <dgm:chPref val="0"/>
          <dgm:bulletEnabled val="1"/>
        </dgm:presLayoutVars>
      </dgm:prSet>
      <dgm:spPr/>
      <dgm:t>
        <a:bodyPr/>
        <a:lstStyle/>
        <a:p>
          <a:endParaRPr lang="fr-FR"/>
        </a:p>
      </dgm:t>
    </dgm:pt>
    <dgm:pt modelId="{932626BD-0A2F-47AE-8BFE-98347A3F06BF}" type="pres">
      <dgm:prSet presAssocID="{820B75CA-FAA5-4A74-B24A-4A0DDC8A4B07}" presName="BalanceSpacing" presStyleCnt="0"/>
      <dgm:spPr/>
    </dgm:pt>
    <dgm:pt modelId="{82F2FED2-B97E-4E99-9153-FF7BD8DFF0D0}" type="pres">
      <dgm:prSet presAssocID="{820B75CA-FAA5-4A74-B24A-4A0DDC8A4B07}" presName="BalanceSpacing1" presStyleCnt="0"/>
      <dgm:spPr/>
    </dgm:pt>
    <dgm:pt modelId="{A58F49B5-EA08-4743-945F-96B78AEEB9C1}" type="pres">
      <dgm:prSet presAssocID="{909081FD-50EE-4380-B175-EB984EB99D07}" presName="Accent1Text" presStyleLbl="node1" presStyleIdx="1" presStyleCnt="6"/>
      <dgm:spPr/>
      <dgm:t>
        <a:bodyPr/>
        <a:lstStyle/>
        <a:p>
          <a:endParaRPr lang="fr-FR"/>
        </a:p>
      </dgm:t>
    </dgm:pt>
    <dgm:pt modelId="{B5274E18-8067-4F7E-B4B4-3D455D4D68CF}" type="pres">
      <dgm:prSet presAssocID="{909081FD-50EE-4380-B175-EB984EB99D07}" presName="spaceBetweenRectangles" presStyleCnt="0"/>
      <dgm:spPr/>
    </dgm:pt>
    <dgm:pt modelId="{BEB1792D-185D-4DD3-85E7-FC7C9EE40221}" type="pres">
      <dgm:prSet presAssocID="{BF877822-9816-4815-8EE7-5181EF119E46}" presName="composite" presStyleCnt="0"/>
      <dgm:spPr/>
    </dgm:pt>
    <dgm:pt modelId="{D4B937EE-F702-431B-9E75-119DFC0D3E62}" type="pres">
      <dgm:prSet presAssocID="{BF877822-9816-4815-8EE7-5181EF119E46}" presName="Parent1" presStyleLbl="node1" presStyleIdx="2" presStyleCnt="6">
        <dgm:presLayoutVars>
          <dgm:chMax val="1"/>
          <dgm:chPref val="1"/>
          <dgm:bulletEnabled val="1"/>
        </dgm:presLayoutVars>
      </dgm:prSet>
      <dgm:spPr/>
      <dgm:t>
        <a:bodyPr/>
        <a:lstStyle/>
        <a:p>
          <a:endParaRPr lang="fr-FR"/>
        </a:p>
      </dgm:t>
    </dgm:pt>
    <dgm:pt modelId="{54EC8B3A-7B8B-4735-BAD5-997012BA9772}" type="pres">
      <dgm:prSet presAssocID="{BF877822-9816-4815-8EE7-5181EF119E46}" presName="Childtext1" presStyleLbl="revTx" presStyleIdx="1" presStyleCnt="3">
        <dgm:presLayoutVars>
          <dgm:chMax val="0"/>
          <dgm:chPref val="0"/>
          <dgm:bulletEnabled val="1"/>
        </dgm:presLayoutVars>
      </dgm:prSet>
      <dgm:spPr/>
      <dgm:t>
        <a:bodyPr/>
        <a:lstStyle/>
        <a:p>
          <a:endParaRPr lang="fr-FR"/>
        </a:p>
      </dgm:t>
    </dgm:pt>
    <dgm:pt modelId="{0BB4AC2B-6489-4976-A48C-374E1E75990A}" type="pres">
      <dgm:prSet presAssocID="{BF877822-9816-4815-8EE7-5181EF119E46}" presName="BalanceSpacing" presStyleCnt="0"/>
      <dgm:spPr/>
    </dgm:pt>
    <dgm:pt modelId="{0D6C5257-4D65-4193-ABD0-52ADEF318EA1}" type="pres">
      <dgm:prSet presAssocID="{BF877822-9816-4815-8EE7-5181EF119E46}" presName="BalanceSpacing1" presStyleCnt="0"/>
      <dgm:spPr/>
    </dgm:pt>
    <dgm:pt modelId="{234DD8A2-39A0-4A2C-A762-C75EC46E2A12}" type="pres">
      <dgm:prSet presAssocID="{76089CCD-4301-4871-9322-F2CA9560FCD5}" presName="Accent1Text" presStyleLbl="node1" presStyleIdx="3" presStyleCnt="6"/>
      <dgm:spPr/>
      <dgm:t>
        <a:bodyPr/>
        <a:lstStyle/>
        <a:p>
          <a:endParaRPr lang="fr-FR"/>
        </a:p>
      </dgm:t>
    </dgm:pt>
    <dgm:pt modelId="{52944CAF-AE64-4A09-B092-253CA37C498B}" type="pres">
      <dgm:prSet presAssocID="{76089CCD-4301-4871-9322-F2CA9560FCD5}" presName="spaceBetweenRectangles" presStyleCnt="0"/>
      <dgm:spPr/>
    </dgm:pt>
    <dgm:pt modelId="{63AFE8FC-91BB-4C12-8379-23FCD33DA37D}" type="pres">
      <dgm:prSet presAssocID="{36AD92D5-3ED8-4DE2-9D37-9F16644854DC}" presName="composite" presStyleCnt="0"/>
      <dgm:spPr/>
    </dgm:pt>
    <dgm:pt modelId="{B65BFE3F-551F-4D48-87DF-B3EAF05C6670}" type="pres">
      <dgm:prSet presAssocID="{36AD92D5-3ED8-4DE2-9D37-9F16644854DC}" presName="Parent1" presStyleLbl="node1" presStyleIdx="4" presStyleCnt="6">
        <dgm:presLayoutVars>
          <dgm:chMax val="1"/>
          <dgm:chPref val="1"/>
          <dgm:bulletEnabled val="1"/>
        </dgm:presLayoutVars>
      </dgm:prSet>
      <dgm:spPr/>
      <dgm:t>
        <a:bodyPr/>
        <a:lstStyle/>
        <a:p>
          <a:endParaRPr lang="fr-FR"/>
        </a:p>
      </dgm:t>
    </dgm:pt>
    <dgm:pt modelId="{81E89B9B-A3BE-4724-BA73-E356C6843E83}" type="pres">
      <dgm:prSet presAssocID="{36AD92D5-3ED8-4DE2-9D37-9F16644854DC}" presName="Childtext1" presStyleLbl="revTx" presStyleIdx="2" presStyleCnt="3">
        <dgm:presLayoutVars>
          <dgm:chMax val="0"/>
          <dgm:chPref val="0"/>
          <dgm:bulletEnabled val="1"/>
        </dgm:presLayoutVars>
      </dgm:prSet>
      <dgm:spPr/>
      <dgm:t>
        <a:bodyPr/>
        <a:lstStyle/>
        <a:p>
          <a:endParaRPr lang="fr-FR"/>
        </a:p>
      </dgm:t>
    </dgm:pt>
    <dgm:pt modelId="{5F5E8161-2FE1-429E-9EE1-46E8A421ABE4}" type="pres">
      <dgm:prSet presAssocID="{36AD92D5-3ED8-4DE2-9D37-9F16644854DC}" presName="BalanceSpacing" presStyleCnt="0"/>
      <dgm:spPr/>
    </dgm:pt>
    <dgm:pt modelId="{7CC4B242-A7C7-4F07-9381-2A928698CAB3}" type="pres">
      <dgm:prSet presAssocID="{36AD92D5-3ED8-4DE2-9D37-9F16644854DC}" presName="BalanceSpacing1" presStyleCnt="0"/>
      <dgm:spPr/>
    </dgm:pt>
    <dgm:pt modelId="{16AABB39-A56A-4548-946D-8D30BC1D4D2F}" type="pres">
      <dgm:prSet presAssocID="{31171954-8FEC-4974-A14A-5A77F96F8745}" presName="Accent1Text" presStyleLbl="node1" presStyleIdx="5" presStyleCnt="6"/>
      <dgm:spPr/>
      <dgm:t>
        <a:bodyPr/>
        <a:lstStyle/>
        <a:p>
          <a:endParaRPr lang="fr-FR"/>
        </a:p>
      </dgm:t>
    </dgm:pt>
  </dgm:ptLst>
  <dgm:cxnLst>
    <dgm:cxn modelId="{D8585934-3303-44BC-AF8D-09221025E72D}" type="presOf" srcId="{BF877822-9816-4815-8EE7-5181EF119E46}" destId="{D4B937EE-F702-431B-9E75-119DFC0D3E62}" srcOrd="0" destOrd="0" presId="urn:microsoft.com/office/officeart/2008/layout/AlternatingHexagons"/>
    <dgm:cxn modelId="{EC4C29D2-7021-40F4-9B19-B824E84BFF68}" type="presOf" srcId="{820B75CA-FAA5-4A74-B24A-4A0DDC8A4B07}" destId="{532BC3B2-C927-4728-B75A-64FE8C7EFC50}" srcOrd="0" destOrd="0" presId="urn:microsoft.com/office/officeart/2008/layout/AlternatingHexagons"/>
    <dgm:cxn modelId="{93614826-12F9-49C2-AD3B-99BF33B114AF}" type="presOf" srcId="{76089CCD-4301-4871-9322-F2CA9560FCD5}" destId="{234DD8A2-39A0-4A2C-A762-C75EC46E2A12}" srcOrd="0" destOrd="0" presId="urn:microsoft.com/office/officeart/2008/layout/AlternatingHexagons"/>
    <dgm:cxn modelId="{4414DDC3-3A63-4BD8-A393-3A60793FC739}" type="presOf" srcId="{BC23AF18-5633-4ABE-9560-848DCADCBA72}" destId="{5F58C9A2-A0B0-4305-AE49-31EBD8B65886}" srcOrd="0" destOrd="0" presId="urn:microsoft.com/office/officeart/2008/layout/AlternatingHexagons"/>
    <dgm:cxn modelId="{F4DE0F52-029B-4CBE-B767-209601BEAAD7}" srcId="{BC23AF18-5633-4ABE-9560-848DCADCBA72}" destId="{36AD92D5-3ED8-4DE2-9D37-9F16644854DC}" srcOrd="2" destOrd="0" parTransId="{6CA76EAF-5789-4BC7-9D4B-08840AD6D87C}" sibTransId="{31171954-8FEC-4974-A14A-5A77F96F8745}"/>
    <dgm:cxn modelId="{A20C0448-4A0E-41D5-BB78-0B10106C7E70}" srcId="{BC23AF18-5633-4ABE-9560-848DCADCBA72}" destId="{BF877822-9816-4815-8EE7-5181EF119E46}" srcOrd="1" destOrd="0" parTransId="{18BE4A31-2BC7-4D0B-80FE-001F1D6E012A}" sibTransId="{76089CCD-4301-4871-9322-F2CA9560FCD5}"/>
    <dgm:cxn modelId="{475B7E68-DFB6-4C5B-BCBA-DAE44965EF1A}" type="presOf" srcId="{31171954-8FEC-4974-A14A-5A77F96F8745}" destId="{16AABB39-A56A-4548-946D-8D30BC1D4D2F}" srcOrd="0" destOrd="0" presId="urn:microsoft.com/office/officeart/2008/layout/AlternatingHexagons"/>
    <dgm:cxn modelId="{B85F828D-4B95-465B-8CE1-57576056A641}" type="presOf" srcId="{909081FD-50EE-4380-B175-EB984EB99D07}" destId="{A58F49B5-EA08-4743-945F-96B78AEEB9C1}" srcOrd="0" destOrd="0" presId="urn:microsoft.com/office/officeart/2008/layout/AlternatingHexagons"/>
    <dgm:cxn modelId="{F383FB18-FB88-4986-A92E-2F9E1CBB0430}" type="presOf" srcId="{36AD92D5-3ED8-4DE2-9D37-9F16644854DC}" destId="{B65BFE3F-551F-4D48-87DF-B3EAF05C6670}" srcOrd="0" destOrd="0" presId="urn:microsoft.com/office/officeart/2008/layout/AlternatingHexagons"/>
    <dgm:cxn modelId="{19E78B96-AF2E-4D5C-8F7A-8C68BF2CBCE1}" srcId="{BC23AF18-5633-4ABE-9560-848DCADCBA72}" destId="{820B75CA-FAA5-4A74-B24A-4A0DDC8A4B07}" srcOrd="0" destOrd="0" parTransId="{AA46DD09-EBE9-4F5B-A76E-62D9CFD1E67F}" sibTransId="{909081FD-50EE-4380-B175-EB984EB99D07}"/>
    <dgm:cxn modelId="{243E3D41-DD2F-4728-8A26-66A1DA6319EC}" type="presParOf" srcId="{5F58C9A2-A0B0-4305-AE49-31EBD8B65886}" destId="{435577DD-52C2-46E5-BCFC-05A2F56A3E32}" srcOrd="0" destOrd="0" presId="urn:microsoft.com/office/officeart/2008/layout/AlternatingHexagons"/>
    <dgm:cxn modelId="{393DD8A3-3B42-4832-BBEC-22BE5826D93C}" type="presParOf" srcId="{435577DD-52C2-46E5-BCFC-05A2F56A3E32}" destId="{532BC3B2-C927-4728-B75A-64FE8C7EFC50}" srcOrd="0" destOrd="0" presId="urn:microsoft.com/office/officeart/2008/layout/AlternatingHexagons"/>
    <dgm:cxn modelId="{C6A81C51-682B-459C-BAE7-BB4627666A84}" type="presParOf" srcId="{435577DD-52C2-46E5-BCFC-05A2F56A3E32}" destId="{FD5F5D49-1D44-4F86-A330-4D9649A31083}" srcOrd="1" destOrd="0" presId="urn:microsoft.com/office/officeart/2008/layout/AlternatingHexagons"/>
    <dgm:cxn modelId="{A4AD51AB-E650-4193-9187-31548019FDD9}" type="presParOf" srcId="{435577DD-52C2-46E5-BCFC-05A2F56A3E32}" destId="{932626BD-0A2F-47AE-8BFE-98347A3F06BF}" srcOrd="2" destOrd="0" presId="urn:microsoft.com/office/officeart/2008/layout/AlternatingHexagons"/>
    <dgm:cxn modelId="{D6D0FC7A-AB47-486F-B3A9-B0AF86C4BA54}" type="presParOf" srcId="{435577DD-52C2-46E5-BCFC-05A2F56A3E32}" destId="{82F2FED2-B97E-4E99-9153-FF7BD8DFF0D0}" srcOrd="3" destOrd="0" presId="urn:microsoft.com/office/officeart/2008/layout/AlternatingHexagons"/>
    <dgm:cxn modelId="{7C075B01-D5CE-4B4C-90B9-0029E038414F}" type="presParOf" srcId="{435577DD-52C2-46E5-BCFC-05A2F56A3E32}" destId="{A58F49B5-EA08-4743-945F-96B78AEEB9C1}" srcOrd="4" destOrd="0" presId="urn:microsoft.com/office/officeart/2008/layout/AlternatingHexagons"/>
    <dgm:cxn modelId="{9764A3B9-56CF-4BEB-AFDC-8FDDA7131A4E}" type="presParOf" srcId="{5F58C9A2-A0B0-4305-AE49-31EBD8B65886}" destId="{B5274E18-8067-4F7E-B4B4-3D455D4D68CF}" srcOrd="1" destOrd="0" presId="urn:microsoft.com/office/officeart/2008/layout/AlternatingHexagons"/>
    <dgm:cxn modelId="{167835C8-D8F5-4B72-A0FF-5A2BFFE3890A}" type="presParOf" srcId="{5F58C9A2-A0B0-4305-AE49-31EBD8B65886}" destId="{BEB1792D-185D-4DD3-85E7-FC7C9EE40221}" srcOrd="2" destOrd="0" presId="urn:microsoft.com/office/officeart/2008/layout/AlternatingHexagons"/>
    <dgm:cxn modelId="{4A713B48-7CF2-4543-9701-473BBAFF9E90}" type="presParOf" srcId="{BEB1792D-185D-4DD3-85E7-FC7C9EE40221}" destId="{D4B937EE-F702-431B-9E75-119DFC0D3E62}" srcOrd="0" destOrd="0" presId="urn:microsoft.com/office/officeart/2008/layout/AlternatingHexagons"/>
    <dgm:cxn modelId="{5FDA49DA-3C4A-4898-B00C-AA5113874869}" type="presParOf" srcId="{BEB1792D-185D-4DD3-85E7-FC7C9EE40221}" destId="{54EC8B3A-7B8B-4735-BAD5-997012BA9772}" srcOrd="1" destOrd="0" presId="urn:microsoft.com/office/officeart/2008/layout/AlternatingHexagons"/>
    <dgm:cxn modelId="{764FCDC5-DBAE-45DA-B33D-42ADDF0ADC7C}" type="presParOf" srcId="{BEB1792D-185D-4DD3-85E7-FC7C9EE40221}" destId="{0BB4AC2B-6489-4976-A48C-374E1E75990A}" srcOrd="2" destOrd="0" presId="urn:microsoft.com/office/officeart/2008/layout/AlternatingHexagons"/>
    <dgm:cxn modelId="{63B45BA0-1959-4374-A03C-215DEDB6CDB4}" type="presParOf" srcId="{BEB1792D-185D-4DD3-85E7-FC7C9EE40221}" destId="{0D6C5257-4D65-4193-ABD0-52ADEF318EA1}" srcOrd="3" destOrd="0" presId="urn:microsoft.com/office/officeart/2008/layout/AlternatingHexagons"/>
    <dgm:cxn modelId="{F8F02E9A-A663-430C-8E97-5E5A52EBE6FE}" type="presParOf" srcId="{BEB1792D-185D-4DD3-85E7-FC7C9EE40221}" destId="{234DD8A2-39A0-4A2C-A762-C75EC46E2A12}" srcOrd="4" destOrd="0" presId="urn:microsoft.com/office/officeart/2008/layout/AlternatingHexagons"/>
    <dgm:cxn modelId="{4062ABAC-5E1F-4B0D-873C-B56430E2D8D7}" type="presParOf" srcId="{5F58C9A2-A0B0-4305-AE49-31EBD8B65886}" destId="{52944CAF-AE64-4A09-B092-253CA37C498B}" srcOrd="3" destOrd="0" presId="urn:microsoft.com/office/officeart/2008/layout/AlternatingHexagons"/>
    <dgm:cxn modelId="{4573EE5B-59AB-43D6-B1F4-6C0B91D0D48C}" type="presParOf" srcId="{5F58C9A2-A0B0-4305-AE49-31EBD8B65886}" destId="{63AFE8FC-91BB-4C12-8379-23FCD33DA37D}" srcOrd="4" destOrd="0" presId="urn:microsoft.com/office/officeart/2008/layout/AlternatingHexagons"/>
    <dgm:cxn modelId="{E24140CC-8371-4D2D-866D-216FD6443B2C}" type="presParOf" srcId="{63AFE8FC-91BB-4C12-8379-23FCD33DA37D}" destId="{B65BFE3F-551F-4D48-87DF-B3EAF05C6670}" srcOrd="0" destOrd="0" presId="urn:microsoft.com/office/officeart/2008/layout/AlternatingHexagons"/>
    <dgm:cxn modelId="{00BAEF3B-12F1-40E9-B7ED-788A9EAD21FE}" type="presParOf" srcId="{63AFE8FC-91BB-4C12-8379-23FCD33DA37D}" destId="{81E89B9B-A3BE-4724-BA73-E356C6843E83}" srcOrd="1" destOrd="0" presId="urn:microsoft.com/office/officeart/2008/layout/AlternatingHexagons"/>
    <dgm:cxn modelId="{C7CF4994-F7D2-4735-ACB7-E8F10E67763A}" type="presParOf" srcId="{63AFE8FC-91BB-4C12-8379-23FCD33DA37D}" destId="{5F5E8161-2FE1-429E-9EE1-46E8A421ABE4}" srcOrd="2" destOrd="0" presId="urn:microsoft.com/office/officeart/2008/layout/AlternatingHexagons"/>
    <dgm:cxn modelId="{A6424488-A10A-4BDA-903D-1B60FC6CF5D7}" type="presParOf" srcId="{63AFE8FC-91BB-4C12-8379-23FCD33DA37D}" destId="{7CC4B242-A7C7-4F07-9381-2A928698CAB3}" srcOrd="3" destOrd="0" presId="urn:microsoft.com/office/officeart/2008/layout/AlternatingHexagons"/>
    <dgm:cxn modelId="{22B933F5-462F-407F-81E5-74862FC86A0D}" type="presParOf" srcId="{63AFE8FC-91BB-4C12-8379-23FCD33DA37D}" destId="{16AABB39-A56A-4548-946D-8D30BC1D4D2F}" srcOrd="4" destOrd="0" presId="urn:microsoft.com/office/officeart/2008/layout/AlternatingHexagon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2BC3B2-C927-4728-B75A-64FE8C7EFC50}">
      <dsp:nvSpPr>
        <dsp:cNvPr id="0" name=""/>
        <dsp:cNvSpPr/>
      </dsp:nvSpPr>
      <dsp:spPr>
        <a:xfrm rot="5400000">
          <a:off x="2414159" y="77407"/>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fr-FR" sz="1700" kern="1200"/>
            <a:t>C++</a:t>
          </a:r>
        </a:p>
      </dsp:txBody>
      <dsp:txXfrm rot="-5400000">
        <a:off x="2652073" y="185150"/>
        <a:ext cx="710331" cy="816474"/>
      </dsp:txXfrm>
    </dsp:sp>
    <dsp:sp modelId="{FD5F5D49-1D44-4F86-A330-4D9649A31083}">
      <dsp:nvSpPr>
        <dsp:cNvPr id="0" name=""/>
        <dsp:cNvSpPr/>
      </dsp:nvSpPr>
      <dsp:spPr>
        <a:xfrm>
          <a:off x="3554533" y="237539"/>
          <a:ext cx="1323754" cy="711696"/>
        </a:xfrm>
        <a:prstGeom prst="rect">
          <a:avLst/>
        </a:prstGeom>
        <a:noFill/>
        <a:ln>
          <a:noFill/>
        </a:ln>
        <a:effectLst/>
      </dsp:spPr>
      <dsp:style>
        <a:lnRef idx="0">
          <a:scrgbClr r="0" g="0" b="0"/>
        </a:lnRef>
        <a:fillRef idx="0">
          <a:scrgbClr r="0" g="0" b="0"/>
        </a:fillRef>
        <a:effectRef idx="0">
          <a:scrgbClr r="0" g="0" b="0"/>
        </a:effectRef>
        <a:fontRef idx="minor"/>
      </dsp:style>
    </dsp:sp>
    <dsp:sp modelId="{A58F49B5-EA08-4743-945F-96B78AEEB9C1}">
      <dsp:nvSpPr>
        <dsp:cNvPr id="0" name=""/>
        <dsp:cNvSpPr/>
      </dsp:nvSpPr>
      <dsp:spPr>
        <a:xfrm rot="5400000">
          <a:off x="1299643" y="77407"/>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600200">
            <a:lnSpc>
              <a:spcPct val="90000"/>
            </a:lnSpc>
            <a:spcBef>
              <a:spcPct val="0"/>
            </a:spcBef>
            <a:spcAft>
              <a:spcPct val="35000"/>
            </a:spcAft>
          </a:pPr>
          <a:endParaRPr lang="fr-FR" sz="3600" kern="1200"/>
        </a:p>
      </dsp:txBody>
      <dsp:txXfrm rot="-5400000">
        <a:off x="1537557" y="185150"/>
        <a:ext cx="710331" cy="816474"/>
      </dsp:txXfrm>
    </dsp:sp>
    <dsp:sp modelId="{D4B937EE-F702-431B-9E75-119DFC0D3E62}">
      <dsp:nvSpPr>
        <dsp:cNvPr id="0" name=""/>
        <dsp:cNvSpPr/>
      </dsp:nvSpPr>
      <dsp:spPr>
        <a:xfrm rot="5400000">
          <a:off x="1854766" y="1084220"/>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fr-FR" sz="1700" kern="1200"/>
            <a:t>Visual Studio</a:t>
          </a:r>
        </a:p>
      </dsp:txBody>
      <dsp:txXfrm rot="-5400000">
        <a:off x="2092680" y="1191963"/>
        <a:ext cx="710331" cy="816474"/>
      </dsp:txXfrm>
    </dsp:sp>
    <dsp:sp modelId="{54EC8B3A-7B8B-4735-BAD5-997012BA9772}">
      <dsp:nvSpPr>
        <dsp:cNvPr id="0" name=""/>
        <dsp:cNvSpPr/>
      </dsp:nvSpPr>
      <dsp:spPr>
        <a:xfrm>
          <a:off x="608111" y="1244351"/>
          <a:ext cx="1281052" cy="711696"/>
        </a:xfrm>
        <a:prstGeom prst="rect">
          <a:avLst/>
        </a:prstGeom>
        <a:noFill/>
        <a:ln>
          <a:noFill/>
        </a:ln>
        <a:effectLst/>
      </dsp:spPr>
      <dsp:style>
        <a:lnRef idx="0">
          <a:scrgbClr r="0" g="0" b="0"/>
        </a:lnRef>
        <a:fillRef idx="0">
          <a:scrgbClr r="0" g="0" b="0"/>
        </a:fillRef>
        <a:effectRef idx="0">
          <a:scrgbClr r="0" g="0" b="0"/>
        </a:effectRef>
        <a:fontRef idx="minor"/>
      </dsp:style>
    </dsp:sp>
    <dsp:sp modelId="{234DD8A2-39A0-4A2C-A762-C75EC46E2A12}">
      <dsp:nvSpPr>
        <dsp:cNvPr id="0" name=""/>
        <dsp:cNvSpPr/>
      </dsp:nvSpPr>
      <dsp:spPr>
        <a:xfrm rot="5400000">
          <a:off x="2969282" y="1084220"/>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600200">
            <a:lnSpc>
              <a:spcPct val="90000"/>
            </a:lnSpc>
            <a:spcBef>
              <a:spcPct val="0"/>
            </a:spcBef>
            <a:spcAft>
              <a:spcPct val="35000"/>
            </a:spcAft>
          </a:pPr>
          <a:r>
            <a:rPr lang="fr-FR" sz="3600" kern="1200"/>
            <a:t>DB</a:t>
          </a:r>
        </a:p>
      </dsp:txBody>
      <dsp:txXfrm rot="-5400000">
        <a:off x="3207196" y="1191963"/>
        <a:ext cx="710331" cy="816474"/>
      </dsp:txXfrm>
    </dsp:sp>
    <dsp:sp modelId="{B65BFE3F-551F-4D48-87DF-B3EAF05C6670}">
      <dsp:nvSpPr>
        <dsp:cNvPr id="0" name=""/>
        <dsp:cNvSpPr/>
      </dsp:nvSpPr>
      <dsp:spPr>
        <a:xfrm rot="5400000">
          <a:off x="2414159" y="2091033"/>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fr-FR" sz="1700" kern="1200"/>
            <a:t>UML</a:t>
          </a:r>
        </a:p>
      </dsp:txBody>
      <dsp:txXfrm rot="-5400000">
        <a:off x="2652073" y="2198776"/>
        <a:ext cx="710331" cy="816474"/>
      </dsp:txXfrm>
    </dsp:sp>
    <dsp:sp modelId="{81E89B9B-A3BE-4724-BA73-E356C6843E83}">
      <dsp:nvSpPr>
        <dsp:cNvPr id="0" name=""/>
        <dsp:cNvSpPr/>
      </dsp:nvSpPr>
      <dsp:spPr>
        <a:xfrm>
          <a:off x="3554533" y="2251164"/>
          <a:ext cx="1323754" cy="711696"/>
        </a:xfrm>
        <a:prstGeom prst="rect">
          <a:avLst/>
        </a:prstGeom>
        <a:noFill/>
        <a:ln>
          <a:noFill/>
        </a:ln>
        <a:effectLst/>
      </dsp:spPr>
      <dsp:style>
        <a:lnRef idx="0">
          <a:scrgbClr r="0" g="0" b="0"/>
        </a:lnRef>
        <a:fillRef idx="0">
          <a:scrgbClr r="0" g="0" b="0"/>
        </a:fillRef>
        <a:effectRef idx="0">
          <a:scrgbClr r="0" g="0" b="0"/>
        </a:effectRef>
        <a:fontRef idx="minor"/>
      </dsp:style>
    </dsp:sp>
    <dsp:sp modelId="{16AABB39-A56A-4548-946D-8D30BC1D4D2F}">
      <dsp:nvSpPr>
        <dsp:cNvPr id="0" name=""/>
        <dsp:cNvSpPr/>
      </dsp:nvSpPr>
      <dsp:spPr>
        <a:xfrm rot="5400000">
          <a:off x="1299643" y="2091033"/>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600200">
            <a:lnSpc>
              <a:spcPct val="90000"/>
            </a:lnSpc>
            <a:spcBef>
              <a:spcPct val="0"/>
            </a:spcBef>
            <a:spcAft>
              <a:spcPct val="35000"/>
            </a:spcAft>
          </a:pPr>
          <a:endParaRPr lang="fr-FR" sz="3600" kern="1200"/>
        </a:p>
      </dsp:txBody>
      <dsp:txXfrm rot="-5400000">
        <a:off x="1537557" y="2198776"/>
        <a:ext cx="710331" cy="816474"/>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CESI - INGÉ">
      <a:dk1>
        <a:srgbClr val="27251F"/>
      </a:dk1>
      <a:lt1>
        <a:sysClr val="window" lastClr="FFFFFF"/>
      </a:lt1>
      <a:dk2>
        <a:srgbClr val="505050"/>
      </a:dk2>
      <a:lt2>
        <a:srgbClr val="FFFFFF"/>
      </a:lt2>
      <a:accent1>
        <a:srgbClr val="5C88DA"/>
      </a:accent1>
      <a:accent2>
        <a:srgbClr val="326295"/>
      </a:accent2>
      <a:accent3>
        <a:srgbClr val="1B365D"/>
      </a:accent3>
      <a:accent4>
        <a:srgbClr val="69B3E7"/>
      </a:accent4>
      <a:accent5>
        <a:srgbClr val="D0D0CE"/>
      </a:accent5>
      <a:accent6>
        <a:srgbClr val="D2005E"/>
      </a:accent6>
      <a:hlink>
        <a:srgbClr val="27251F"/>
      </a:hlink>
      <a:folHlink>
        <a:srgbClr val="27251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C13A7DB47F204093A326A3083D0A89" ma:contentTypeVersion="7" ma:contentTypeDescription="Crée un document." ma:contentTypeScope="" ma:versionID="859e59350b28b508d470e8482a716817">
  <xsd:schema xmlns:xsd="http://www.w3.org/2001/XMLSchema" xmlns:xs="http://www.w3.org/2001/XMLSchema" xmlns:p="http://schemas.microsoft.com/office/2006/metadata/properties" xmlns:ns2="da16f596-a386-43f9-8f64-f6bf14935944" xmlns:ns3="4da6f8ec-b4dc-44ce-b766-47c82a0823d6" targetNamespace="http://schemas.microsoft.com/office/2006/metadata/properties" ma:root="true" ma:fieldsID="040efc34a55383abaee5ba054eade51d" ns2:_="" ns3:_="">
    <xsd:import namespace="da16f596-a386-43f9-8f64-f6bf14935944"/>
    <xsd:import namespace="4da6f8ec-b4dc-44ce-b766-47c82a0823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16f596-a386-43f9-8f64-f6bf149359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da6f8ec-b4dc-44ce-b766-47c82a0823d6"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9CA78-7677-4A58-961C-89087B1F1E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16f596-a386-43f9-8f64-f6bf14935944"/>
    <ds:schemaRef ds:uri="4da6f8ec-b4dc-44ce-b766-47c82a0823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50097D-178D-4DB2-94AC-05C9518A4744}">
  <ds:schemaRefs>
    <ds:schemaRef ds:uri="http://schemas.microsoft.com/sharepoint/v3/contenttype/forms"/>
  </ds:schemaRefs>
</ds:datastoreItem>
</file>

<file path=customXml/itemProps3.xml><?xml version="1.0" encoding="utf-8"?>
<ds:datastoreItem xmlns:ds="http://schemas.openxmlformats.org/officeDocument/2006/customXml" ds:itemID="{642D7870-4C13-45CF-B6C6-80963ED177C6}">
  <ds:schemaRefs>
    <ds:schemaRef ds:uri="http://purl.org/dc/elements/1.1/"/>
    <ds:schemaRef ds:uri="http://schemas.openxmlformats.org/package/2006/metadata/core-properties"/>
    <ds:schemaRef ds:uri="http://purl.org/dc/dcmitype/"/>
    <ds:schemaRef ds:uri="http://www.w3.org/XML/1998/namespace"/>
    <ds:schemaRef ds:uri="http://schemas.microsoft.com/office/2006/documentManagement/types"/>
    <ds:schemaRef ds:uri="http://schemas.microsoft.com/office/infopath/2007/PartnerControls"/>
    <ds:schemaRef ds:uri="http://purl.org/dc/terms/"/>
    <ds:schemaRef ds:uri="4da6f8ec-b4dc-44ce-b766-47c82a0823d6"/>
    <ds:schemaRef ds:uri="da16f596-a386-43f9-8f64-f6bf14935944"/>
    <ds:schemaRef ds:uri="http://schemas.microsoft.com/office/2006/metadata/properties"/>
  </ds:schemaRefs>
</ds:datastoreItem>
</file>

<file path=customXml/itemProps4.xml><?xml version="1.0" encoding="utf-8"?>
<ds:datastoreItem xmlns:ds="http://schemas.openxmlformats.org/officeDocument/2006/customXml" ds:itemID="{E452F5E4-A8A2-4FF7-AE57-159746EB2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DOC_EI_PROJECT_MODEL</Template>
  <TotalTime>232</TotalTime>
  <Pages>21</Pages>
  <Words>2438</Words>
  <Characters>13414</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CESI</vt:lpstr>
    </vt:vector>
  </TitlesOfParts>
  <Manager>CESI</Manager>
  <Company>CESI</Company>
  <LinksUpToDate>false</LinksUpToDate>
  <CharactersWithSpaces>15821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CESI</dc:title>
  <dc:subject>CESI</dc:subject>
  <dc:creator>BARBOLINI Emmanuel</dc:creator>
  <cp:keywords/>
  <dc:description/>
  <cp:lastModifiedBy>BARBOLINI Emmanuel</cp:lastModifiedBy>
  <cp:revision>42</cp:revision>
  <cp:lastPrinted>2021-11-21T23:26:00Z</cp:lastPrinted>
  <dcterms:created xsi:type="dcterms:W3CDTF">2020-10-22T12:34:00Z</dcterms:created>
  <dcterms:modified xsi:type="dcterms:W3CDTF">2022-06-27T13:48:00Z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0x01010069C13A7DB47F204093A326A3083D0A89</vt:lpwstr>
  </property>
</Properties>
</file>